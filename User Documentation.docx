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9E4E1" w14:textId="3BDBC8DD" w:rsidR="007B31CA" w:rsidRPr="00165319" w:rsidRDefault="008A1F36" w:rsidP="007B31CA">
      <w:pPr>
        <w:pStyle w:val="BodyText1"/>
        <w:ind w:right="1701"/>
      </w:pPr>
      <w:r w:rsidRPr="00165319">
        <w:rPr>
          <w:noProof/>
          <w:lang w:val="en-US" w:eastAsia="en-US"/>
        </w:rPr>
        <mc:AlternateContent>
          <mc:Choice Requires="wps">
            <w:drawing>
              <wp:anchor distT="0" distB="0" distL="114300" distR="114300" simplePos="0" relativeHeight="251659264" behindDoc="1" locked="0" layoutInCell="1" allowOverlap="1" wp14:anchorId="25574BE1" wp14:editId="2713C0E5">
                <wp:simplePos x="0" y="0"/>
                <wp:positionH relativeFrom="column">
                  <wp:posOffset>3047365</wp:posOffset>
                </wp:positionH>
                <wp:positionV relativeFrom="paragraph">
                  <wp:posOffset>-1548130</wp:posOffset>
                </wp:positionV>
                <wp:extent cx="1809750" cy="16464280"/>
                <wp:effectExtent l="2743200" t="0" r="2711450"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87086">
                          <a:off x="0" y="0"/>
                          <a:ext cx="1809750" cy="16464280"/>
                        </a:xfrm>
                        <a:prstGeom prst="rect">
                          <a:avLst/>
                        </a:prstGeom>
                        <a:solidFill>
                          <a:srgbClr val="F0E6EB"/>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C4C7B" id="Rectangle_x0020_24" o:spid="_x0000_s1026" style="position:absolute;margin-left:239.95pt;margin-top:-121.85pt;width:142.5pt;height:1296.4pt;rotation:1296614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" fillcolor="#f0e6eb" stroked="f"/>
            </w:pict>
          </mc:Fallback>
        </mc:AlternateContent>
      </w:r>
      <w:r w:rsidRPr="00165319">
        <w:rPr>
          <w:noProof/>
          <w:lang w:val="en-US" w:eastAsia="en-US"/>
        </w:rPr>
        <mc:AlternateContent>
          <mc:Choice Requires="wps">
            <w:drawing>
              <wp:anchor distT="0" distB="0" distL="114300" distR="114300" simplePos="0" relativeHeight="251660288" behindDoc="1" locked="0" layoutInCell="1" allowOverlap="1" wp14:anchorId="2106AC9D" wp14:editId="74F2311F">
                <wp:simplePos x="0" y="0"/>
                <wp:positionH relativeFrom="column">
                  <wp:posOffset>5285740</wp:posOffset>
                </wp:positionH>
                <wp:positionV relativeFrom="paragraph">
                  <wp:posOffset>-900430</wp:posOffset>
                </wp:positionV>
                <wp:extent cx="1809750" cy="16464280"/>
                <wp:effectExtent l="2743200" t="0" r="271145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187086">
                          <a:off x="0" y="0"/>
                          <a:ext cx="1809750" cy="16464280"/>
                        </a:xfrm>
                        <a:prstGeom prst="rect">
                          <a:avLst/>
                        </a:prstGeom>
                        <a:solidFill>
                          <a:srgbClr val="F0E6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148E23" id="Rectangle_x0020_28" o:spid="_x0000_s1026" style="position:absolute;margin-left:416.2pt;margin-top:-70.85pt;width:142.5pt;height:1296.4pt;rotation:1296614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" fillcolor="#f0e6eb" stroked="f"/>
            </w:pict>
          </mc:Fallback>
        </mc:AlternateContent>
      </w:r>
    </w:p>
    <w:p w14:paraId="247E66B4" w14:textId="77777777" w:rsidR="007B31CA" w:rsidRPr="00165319" w:rsidRDefault="007B31CA" w:rsidP="007B31CA">
      <w:pPr>
        <w:pStyle w:val="BodyText1"/>
        <w:ind w:right="1701"/>
      </w:pPr>
    </w:p>
    <w:p w14:paraId="2036CE80" w14:textId="77777777" w:rsidR="007B31CA" w:rsidRPr="00165319" w:rsidRDefault="007B31CA" w:rsidP="007B31CA">
      <w:pPr>
        <w:pStyle w:val="BodyText1"/>
        <w:ind w:right="1701"/>
      </w:pPr>
    </w:p>
    <w:p w14:paraId="719CC66F" w14:textId="77777777" w:rsidR="007B31CA" w:rsidRPr="00165319" w:rsidRDefault="007B31CA" w:rsidP="007B31CA">
      <w:pPr>
        <w:pStyle w:val="BodyText1"/>
        <w:ind w:right="1701"/>
      </w:pPr>
    </w:p>
    <w:p w14:paraId="26758A89" w14:textId="77777777" w:rsidR="007B31CA" w:rsidRPr="00165319" w:rsidRDefault="007B31CA" w:rsidP="007B31CA">
      <w:pPr>
        <w:pStyle w:val="BodyText1"/>
        <w:ind w:right="1701"/>
      </w:pPr>
    </w:p>
    <w:p w14:paraId="06506724" w14:textId="77777777" w:rsidR="007B31CA" w:rsidRPr="00165319" w:rsidRDefault="007B31CA" w:rsidP="007B31CA">
      <w:pPr>
        <w:pStyle w:val="BodyText1"/>
        <w:ind w:right="1701"/>
      </w:pPr>
    </w:p>
    <w:p w14:paraId="55917A7D" w14:textId="77777777" w:rsidR="007B31CA" w:rsidRPr="00165319" w:rsidRDefault="007B31CA" w:rsidP="007B31CA">
      <w:pPr>
        <w:pStyle w:val="BodyText1"/>
        <w:ind w:right="1701"/>
      </w:pPr>
    </w:p>
    <w:p w14:paraId="4914DFE8" w14:textId="77777777" w:rsidR="007B31CA" w:rsidRPr="00165319" w:rsidRDefault="007B31CA" w:rsidP="007B31CA">
      <w:pPr>
        <w:pStyle w:val="BodyText1"/>
        <w:ind w:right="1701"/>
      </w:pPr>
    </w:p>
    <w:p w14:paraId="40DEA099" w14:textId="77777777" w:rsidR="007B31CA" w:rsidRPr="00165319" w:rsidRDefault="007B31CA" w:rsidP="007B31CA">
      <w:pPr>
        <w:pStyle w:val="BodyText1"/>
        <w:ind w:right="1701"/>
      </w:pPr>
    </w:p>
    <w:p w14:paraId="37C3D4D7" w14:textId="77777777" w:rsidR="007B31CA" w:rsidRPr="00165319" w:rsidRDefault="007B31CA" w:rsidP="007B31CA">
      <w:pPr>
        <w:pStyle w:val="BodyText1"/>
        <w:ind w:right="1701"/>
      </w:pPr>
    </w:p>
    <w:p w14:paraId="6EC90BFA" w14:textId="77777777" w:rsidR="007B31CA" w:rsidRPr="00165319" w:rsidRDefault="007B31CA" w:rsidP="007B31CA">
      <w:pPr>
        <w:pStyle w:val="BodyText1"/>
        <w:ind w:right="1701"/>
      </w:pPr>
    </w:p>
    <w:p w14:paraId="31DD67CA" w14:textId="77777777" w:rsidR="007B31CA" w:rsidRPr="00165319" w:rsidRDefault="007B31CA" w:rsidP="007B31CA">
      <w:pPr>
        <w:pStyle w:val="BodyText1"/>
        <w:ind w:right="1701"/>
      </w:pPr>
    </w:p>
    <w:p w14:paraId="15E36E80" w14:textId="77777777" w:rsidR="007B31CA" w:rsidRPr="00165319" w:rsidRDefault="007B31CA" w:rsidP="007B31CA">
      <w:pPr>
        <w:pStyle w:val="BodyText1"/>
        <w:ind w:right="1701"/>
      </w:pPr>
    </w:p>
    <w:p w14:paraId="5112EE3B" w14:textId="77777777" w:rsidR="007B31CA" w:rsidRPr="00165319" w:rsidRDefault="007B31CA" w:rsidP="007B31CA">
      <w:pPr>
        <w:pStyle w:val="BodyText1"/>
        <w:ind w:right="1701"/>
      </w:pPr>
    </w:p>
    <w:p w14:paraId="5E4A1D15" w14:textId="77777777" w:rsidR="007B31CA" w:rsidRPr="00165319" w:rsidRDefault="007B31CA" w:rsidP="007B31CA">
      <w:pPr>
        <w:pStyle w:val="BodyText1"/>
        <w:ind w:right="1701"/>
      </w:pPr>
    </w:p>
    <w:p w14:paraId="5C4A8BB0" w14:textId="77777777" w:rsidR="007B31CA" w:rsidRPr="00165319" w:rsidRDefault="007B31CA" w:rsidP="007B31CA">
      <w:pPr>
        <w:pStyle w:val="BodyText1"/>
        <w:ind w:right="1701"/>
      </w:pPr>
    </w:p>
    <w:p w14:paraId="32DDCFB5" w14:textId="77777777" w:rsidR="007B31CA" w:rsidRPr="00165319" w:rsidRDefault="007B31CA" w:rsidP="007B31CA">
      <w:pPr>
        <w:pStyle w:val="BodyText1"/>
        <w:ind w:right="1701"/>
      </w:pPr>
    </w:p>
    <w:p w14:paraId="02761465" w14:textId="77777777" w:rsidR="007B31CA" w:rsidRPr="00165319" w:rsidRDefault="007B31CA" w:rsidP="007B31CA">
      <w:pPr>
        <w:pStyle w:val="BodyText1"/>
        <w:ind w:right="1701"/>
      </w:pPr>
    </w:p>
    <w:p w14:paraId="06F91EAB" w14:textId="77777777" w:rsidR="007B31CA" w:rsidRPr="00165319" w:rsidRDefault="007B31CA" w:rsidP="007B31CA">
      <w:pPr>
        <w:pStyle w:val="BodyText1"/>
        <w:ind w:right="1701"/>
      </w:pPr>
    </w:p>
    <w:p w14:paraId="1E1A2D8A" w14:textId="77777777" w:rsidR="007B31CA" w:rsidRPr="00165319" w:rsidRDefault="007B31CA" w:rsidP="007B31CA">
      <w:pPr>
        <w:pStyle w:val="BodyText1"/>
        <w:ind w:right="1701"/>
      </w:pPr>
      <w:r w:rsidRPr="00165319">
        <w:rPr>
          <w:noProof/>
          <w:lang w:val="en-US" w:eastAsia="en-US"/>
        </w:rPr>
        <w:drawing>
          <wp:inline distT="0" distB="0" distL="0" distR="0" wp14:anchorId="1818CD84" wp14:editId="0A910990">
            <wp:extent cx="3400425" cy="813700"/>
            <wp:effectExtent l="0" t="0" r="0" b="5715"/>
            <wp:docPr id="31" name="Picture 31" descr="Paul HD:Users:mc2:Desktop: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ul HD:Users:mc2:Desktop:s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878" cy="822423"/>
                    </a:xfrm>
                    <a:prstGeom prst="rect">
                      <a:avLst/>
                    </a:prstGeom>
                    <a:noFill/>
                    <a:ln>
                      <a:noFill/>
                    </a:ln>
                  </pic:spPr>
                </pic:pic>
              </a:graphicData>
            </a:graphic>
          </wp:inline>
        </w:drawing>
      </w:r>
    </w:p>
    <w:p w14:paraId="6D51C011" w14:textId="77777777" w:rsidR="007B31CA" w:rsidRPr="00165319" w:rsidRDefault="007B31CA" w:rsidP="007B31CA">
      <w:pPr>
        <w:pStyle w:val="BodyText1"/>
        <w:ind w:right="850"/>
        <w:rPr>
          <w:rFonts w:ascii="Century Gothic" w:hAnsi="Century Gothic"/>
          <w:color w:val="DE184F"/>
          <w:sz w:val="28"/>
          <w:szCs w:val="28"/>
        </w:rPr>
      </w:pPr>
    </w:p>
    <w:p w14:paraId="74423EED" w14:textId="77777777" w:rsidR="007B31CA" w:rsidRPr="00165319" w:rsidRDefault="00261EA8" w:rsidP="007B31CA">
      <w:pPr>
        <w:pStyle w:val="BodyText1"/>
        <w:ind w:right="850"/>
        <w:rPr>
          <w:rFonts w:ascii="Century Gothic" w:hAnsi="Century Gothic"/>
          <w:color w:val="E71B5A"/>
          <w:sz w:val="28"/>
          <w:szCs w:val="28"/>
        </w:rPr>
      </w:pPr>
      <w:fldSimple w:instr=" TITLE   \* MERGEFORMAT ">
        <w:r w:rsidR="008E53AC" w:rsidRPr="008E53AC">
          <w:rPr>
            <w:rFonts w:ascii="Century Gothic" w:hAnsi="Century Gothic"/>
            <w:color w:val="E71B5A"/>
            <w:sz w:val="28"/>
            <w:szCs w:val="28"/>
          </w:rPr>
          <w:t>Template</w:t>
        </w:r>
      </w:fldSimple>
    </w:p>
    <w:p w14:paraId="2C74FE2A" w14:textId="77777777" w:rsidR="007B31CA" w:rsidRPr="00165319" w:rsidRDefault="007B31CA" w:rsidP="007B31CA">
      <w:pPr>
        <w:pStyle w:val="BodyText1"/>
        <w:ind w:right="850"/>
        <w:rPr>
          <w:rFonts w:ascii="Century Gothic" w:hAnsi="Century Gothic"/>
          <w:color w:val="DE184F"/>
          <w:sz w:val="28"/>
          <w:szCs w:val="28"/>
        </w:rPr>
      </w:pPr>
    </w:p>
    <w:p w14:paraId="1F4752AC" w14:textId="77777777" w:rsidR="007B31CA" w:rsidRPr="00165319" w:rsidRDefault="00AB549A" w:rsidP="007B31CA">
      <w:pPr>
        <w:pStyle w:val="NoSpacing"/>
        <w:ind w:left="709" w:right="1701"/>
        <w:jc w:val="both"/>
        <w:rPr>
          <w:rFonts w:ascii="Arial" w:hAnsi="Arial" w:cs="Arial"/>
          <w:color w:val="393839"/>
          <w:lang w:val="en-GB"/>
        </w:rPr>
      </w:pPr>
      <w:r w:rsidRPr="00165319">
        <w:rPr>
          <w:rFonts w:ascii="Arial" w:hAnsi="Arial" w:cs="Arial"/>
          <w:color w:val="393839"/>
          <w:lang w:val="en-GB"/>
        </w:rPr>
        <w:t>This description gives a brief overview as to the contents of this document.</w:t>
      </w:r>
    </w:p>
    <w:p w14:paraId="0E3B59EB" w14:textId="77777777" w:rsidR="007B31CA" w:rsidRPr="00165319" w:rsidRDefault="007B31CA" w:rsidP="007B31CA">
      <w:pPr>
        <w:pStyle w:val="NoSpacing"/>
        <w:ind w:left="709" w:right="1701"/>
        <w:jc w:val="both"/>
        <w:rPr>
          <w:rFonts w:ascii="Arial" w:hAnsi="Arial" w:cs="Arial"/>
          <w:color w:val="393839"/>
          <w:lang w:val="en-GB"/>
        </w:rPr>
      </w:pPr>
    </w:p>
    <w:p w14:paraId="15F54026" w14:textId="77777777" w:rsidR="007B31CA" w:rsidRPr="00165319" w:rsidRDefault="008A742D" w:rsidP="007B31CA">
      <w:pPr>
        <w:pStyle w:val="NoSpacing"/>
        <w:ind w:left="709" w:right="1701"/>
        <w:jc w:val="both"/>
        <w:rPr>
          <w:rFonts w:ascii="Arial" w:hAnsi="Arial" w:cs="Arial"/>
          <w:b/>
          <w:color w:val="393839"/>
          <w:lang w:val="en-GB"/>
        </w:rPr>
      </w:pPr>
      <w:r w:rsidRPr="00165319">
        <w:rPr>
          <w:rFonts w:ascii="Arial" w:hAnsi="Arial" w:cs="Arial"/>
          <w:b/>
          <w:color w:val="393839"/>
          <w:lang w:val="en-GB"/>
        </w:rPr>
        <w:t xml:space="preserve">Version: </w:t>
      </w:r>
      <w:r w:rsidR="000D117B" w:rsidRPr="00165319">
        <w:rPr>
          <w:rFonts w:ascii="Arial" w:hAnsi="Arial" w:cs="Arial"/>
          <w:b/>
          <w:color w:val="393839"/>
          <w:lang w:val="en-GB"/>
        </w:rPr>
        <w:t>1.0</w:t>
      </w:r>
    </w:p>
    <w:p w14:paraId="7CAAB8FC" w14:textId="77777777" w:rsidR="007B31CA" w:rsidRPr="00165319" w:rsidRDefault="007B31CA" w:rsidP="007B31CA">
      <w:pPr>
        <w:pStyle w:val="NoSpacing"/>
        <w:ind w:left="709" w:right="1701"/>
        <w:jc w:val="both"/>
        <w:rPr>
          <w:rFonts w:ascii="Tw Cen MT" w:hAnsi="Tw Cen MT"/>
          <w:color w:val="333132"/>
          <w:lang w:val="en-GB"/>
        </w:rPr>
      </w:pPr>
      <w:r w:rsidRPr="00165319">
        <w:rPr>
          <w:rFonts w:ascii="Arial" w:hAnsi="Arial" w:cs="Arial"/>
          <w:b/>
          <w:color w:val="393839"/>
          <w:lang w:val="en-GB"/>
        </w:rPr>
        <w:t xml:space="preserve">Published: </w:t>
      </w:r>
      <w:r w:rsidR="00CB37E6" w:rsidRPr="00165319">
        <w:rPr>
          <w:rFonts w:ascii="Arial" w:hAnsi="Arial" w:cs="Arial"/>
          <w:b/>
          <w:color w:val="393839"/>
          <w:lang w:val="en-GB"/>
        </w:rPr>
        <w:fldChar w:fldCharType="begin"/>
      </w:r>
      <w:r w:rsidRPr="00165319">
        <w:rPr>
          <w:rFonts w:ascii="Arial" w:hAnsi="Arial" w:cs="Arial"/>
          <w:b/>
          <w:color w:val="393839"/>
          <w:lang w:val="en-GB"/>
        </w:rPr>
        <w:instrText xml:space="preserve"> DATE  \@ "d MMMM yyyy"  \* MERGEFORMAT </w:instrText>
      </w:r>
      <w:r w:rsidR="00CB37E6" w:rsidRPr="00165319">
        <w:rPr>
          <w:rFonts w:ascii="Arial" w:hAnsi="Arial" w:cs="Arial"/>
          <w:b/>
          <w:color w:val="393839"/>
          <w:lang w:val="en-GB"/>
        </w:rPr>
        <w:fldChar w:fldCharType="separate"/>
      </w:r>
      <w:r w:rsidR="008E53AC">
        <w:rPr>
          <w:rFonts w:ascii="Arial" w:hAnsi="Arial" w:cs="Arial"/>
          <w:b/>
          <w:noProof/>
          <w:color w:val="393839"/>
          <w:lang w:val="en-GB"/>
        </w:rPr>
        <w:t>8 September 2016</w:t>
      </w:r>
      <w:r w:rsidR="00CB37E6" w:rsidRPr="00165319">
        <w:rPr>
          <w:rFonts w:ascii="Arial" w:hAnsi="Arial" w:cs="Arial"/>
          <w:b/>
          <w:color w:val="393839"/>
          <w:lang w:val="en-GB"/>
        </w:rPr>
        <w:fldChar w:fldCharType="end"/>
      </w:r>
      <w:r w:rsidRPr="00165319">
        <w:rPr>
          <w:lang w:val="en-GB"/>
        </w:rPr>
        <w:br w:type="page"/>
      </w:r>
    </w:p>
    <w:p w14:paraId="3C878AD1" w14:textId="77777777" w:rsidR="007B31CA" w:rsidRPr="00165319" w:rsidRDefault="007B31CA" w:rsidP="007B31CA">
      <w:pPr>
        <w:pStyle w:val="Heading1UI"/>
      </w:pPr>
      <w:r w:rsidRPr="00165319">
        <w:lastRenderedPageBreak/>
        <w:t>Table of Contents</w:t>
      </w:r>
    </w:p>
    <w:p w14:paraId="36E543BA" w14:textId="77777777" w:rsidR="007B31CA" w:rsidRPr="00165319" w:rsidRDefault="007B31CA" w:rsidP="007B31CA">
      <w:pPr>
        <w:pStyle w:val="BodyText1"/>
      </w:pPr>
    </w:p>
    <w:p w14:paraId="16802288" w14:textId="77777777" w:rsidR="008E53AC" w:rsidRDefault="00CB37E6">
      <w:pPr>
        <w:pStyle w:val="TOC1"/>
        <w:tabs>
          <w:tab w:val="left" w:pos="440"/>
          <w:tab w:val="right" w:leader="dot" w:pos="9196"/>
        </w:tabs>
        <w:rPr>
          <w:rFonts w:asciiTheme="minorHAnsi" w:hAnsiTheme="minorHAnsi" w:cstheme="minorBidi"/>
          <w:b w:val="0"/>
          <w:bCs w:val="0"/>
          <w:noProof/>
          <w:sz w:val="24"/>
          <w:szCs w:val="24"/>
        </w:rPr>
      </w:pPr>
      <w:r w:rsidRPr="00165319">
        <w:rPr>
          <w:lang w:val="en-GB"/>
        </w:rPr>
        <w:fldChar w:fldCharType="begin"/>
      </w:r>
      <w:r w:rsidR="00DB1B7D" w:rsidRPr="00165319">
        <w:rPr>
          <w:lang w:val="en-GB"/>
        </w:rPr>
        <w:instrText xml:space="preserve"> TOC \o "1-2" \h \z \u </w:instrText>
      </w:r>
      <w:r w:rsidRPr="00165319">
        <w:rPr>
          <w:lang w:val="en-GB"/>
        </w:rPr>
        <w:fldChar w:fldCharType="separate"/>
      </w:r>
      <w:hyperlink w:anchor="_Toc461119800" w:history="1">
        <w:r w:rsidR="008E53AC" w:rsidRPr="003A2B53">
          <w:rPr>
            <w:rStyle w:val="Hyperlink"/>
            <w:noProof/>
            <w:lang w:val="en-GB"/>
          </w:rPr>
          <w:t>1</w:t>
        </w:r>
        <w:r w:rsidR="008E53AC">
          <w:rPr>
            <w:rFonts w:asciiTheme="minorHAnsi" w:hAnsiTheme="minorHAnsi" w:cstheme="minorBidi"/>
            <w:b w:val="0"/>
            <w:bCs w:val="0"/>
            <w:noProof/>
            <w:sz w:val="24"/>
            <w:szCs w:val="24"/>
          </w:rPr>
          <w:tab/>
        </w:r>
        <w:r w:rsidR="008E53AC" w:rsidRPr="003A2B53">
          <w:rPr>
            <w:rStyle w:val="Hyperlink"/>
            <w:noProof/>
            <w:lang w:val="en-GB"/>
          </w:rPr>
          <w:t>Introduction</w:t>
        </w:r>
        <w:r w:rsidR="008E53AC">
          <w:rPr>
            <w:noProof/>
            <w:webHidden/>
          </w:rPr>
          <w:tab/>
        </w:r>
        <w:r w:rsidR="008E53AC">
          <w:rPr>
            <w:noProof/>
            <w:webHidden/>
          </w:rPr>
          <w:fldChar w:fldCharType="begin"/>
        </w:r>
        <w:r w:rsidR="008E53AC">
          <w:rPr>
            <w:noProof/>
            <w:webHidden/>
          </w:rPr>
          <w:instrText xml:space="preserve"> PAGEREF _Toc461119800 \h </w:instrText>
        </w:r>
        <w:r w:rsidR="008E53AC">
          <w:rPr>
            <w:noProof/>
            <w:webHidden/>
          </w:rPr>
        </w:r>
        <w:r w:rsidR="008E53AC">
          <w:rPr>
            <w:noProof/>
            <w:webHidden/>
          </w:rPr>
          <w:fldChar w:fldCharType="separate"/>
        </w:r>
        <w:r w:rsidR="008E53AC">
          <w:rPr>
            <w:noProof/>
            <w:webHidden/>
          </w:rPr>
          <w:t>3</w:t>
        </w:r>
        <w:r w:rsidR="008E53AC">
          <w:rPr>
            <w:noProof/>
            <w:webHidden/>
          </w:rPr>
          <w:fldChar w:fldCharType="end"/>
        </w:r>
      </w:hyperlink>
    </w:p>
    <w:p w14:paraId="4CB97CD1"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01" w:history="1">
        <w:r w:rsidRPr="003A2B53">
          <w:rPr>
            <w:rStyle w:val="Hyperlink"/>
            <w:noProof/>
            <w:lang w:val="en-GB"/>
          </w:rPr>
          <w:t>2</w:t>
        </w:r>
        <w:r>
          <w:rPr>
            <w:rFonts w:asciiTheme="minorHAnsi" w:hAnsiTheme="minorHAnsi" w:cstheme="minorBidi"/>
            <w:b w:val="0"/>
            <w:bCs w:val="0"/>
            <w:noProof/>
            <w:sz w:val="24"/>
            <w:szCs w:val="24"/>
          </w:rPr>
          <w:tab/>
        </w:r>
        <w:r w:rsidRPr="003A2B53">
          <w:rPr>
            <w:rStyle w:val="Hyperlink"/>
            <w:noProof/>
            <w:lang w:val="en-GB"/>
          </w:rPr>
          <w:t>Login In</w:t>
        </w:r>
        <w:r>
          <w:rPr>
            <w:noProof/>
            <w:webHidden/>
          </w:rPr>
          <w:tab/>
        </w:r>
        <w:r>
          <w:rPr>
            <w:noProof/>
            <w:webHidden/>
          </w:rPr>
          <w:fldChar w:fldCharType="begin"/>
        </w:r>
        <w:r>
          <w:rPr>
            <w:noProof/>
            <w:webHidden/>
          </w:rPr>
          <w:instrText xml:space="preserve"> PAGEREF _Toc461119801 \h </w:instrText>
        </w:r>
        <w:r>
          <w:rPr>
            <w:noProof/>
            <w:webHidden/>
          </w:rPr>
        </w:r>
        <w:r>
          <w:rPr>
            <w:noProof/>
            <w:webHidden/>
          </w:rPr>
          <w:fldChar w:fldCharType="separate"/>
        </w:r>
        <w:r>
          <w:rPr>
            <w:noProof/>
            <w:webHidden/>
          </w:rPr>
          <w:t>4</w:t>
        </w:r>
        <w:r>
          <w:rPr>
            <w:noProof/>
            <w:webHidden/>
          </w:rPr>
          <w:fldChar w:fldCharType="end"/>
        </w:r>
      </w:hyperlink>
    </w:p>
    <w:p w14:paraId="02F64DB9"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02" w:history="1">
        <w:r w:rsidRPr="003A2B53">
          <w:rPr>
            <w:rStyle w:val="Hyperlink"/>
            <w:noProof/>
            <w:lang w:val="en-GB"/>
          </w:rPr>
          <w:t>3</w:t>
        </w:r>
        <w:r>
          <w:rPr>
            <w:rFonts w:asciiTheme="minorHAnsi" w:hAnsiTheme="minorHAnsi" w:cstheme="minorBidi"/>
            <w:b w:val="0"/>
            <w:bCs w:val="0"/>
            <w:noProof/>
            <w:sz w:val="24"/>
            <w:szCs w:val="24"/>
          </w:rPr>
          <w:tab/>
        </w:r>
        <w:r w:rsidRPr="003A2B53">
          <w:rPr>
            <w:rStyle w:val="Hyperlink"/>
            <w:noProof/>
            <w:lang w:val="en-GB"/>
          </w:rPr>
          <w:t>Home Page</w:t>
        </w:r>
        <w:r>
          <w:rPr>
            <w:noProof/>
            <w:webHidden/>
          </w:rPr>
          <w:tab/>
        </w:r>
        <w:r>
          <w:rPr>
            <w:noProof/>
            <w:webHidden/>
          </w:rPr>
          <w:fldChar w:fldCharType="begin"/>
        </w:r>
        <w:r>
          <w:rPr>
            <w:noProof/>
            <w:webHidden/>
          </w:rPr>
          <w:instrText xml:space="preserve"> PAGEREF _Toc461119802 \h </w:instrText>
        </w:r>
        <w:r>
          <w:rPr>
            <w:noProof/>
            <w:webHidden/>
          </w:rPr>
        </w:r>
        <w:r>
          <w:rPr>
            <w:noProof/>
            <w:webHidden/>
          </w:rPr>
          <w:fldChar w:fldCharType="separate"/>
        </w:r>
        <w:r>
          <w:rPr>
            <w:noProof/>
            <w:webHidden/>
          </w:rPr>
          <w:t>6</w:t>
        </w:r>
        <w:r>
          <w:rPr>
            <w:noProof/>
            <w:webHidden/>
          </w:rPr>
          <w:fldChar w:fldCharType="end"/>
        </w:r>
      </w:hyperlink>
    </w:p>
    <w:p w14:paraId="3E1065FC"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03" w:history="1">
        <w:r w:rsidRPr="003A2B53">
          <w:rPr>
            <w:rStyle w:val="Hyperlink"/>
            <w:noProof/>
            <w:lang w:val="en-GB"/>
          </w:rPr>
          <w:t>3.1</w:t>
        </w:r>
        <w:r>
          <w:rPr>
            <w:rFonts w:asciiTheme="minorHAnsi" w:hAnsiTheme="minorHAnsi" w:cstheme="minorBidi"/>
            <w:noProof/>
            <w:sz w:val="24"/>
            <w:szCs w:val="24"/>
          </w:rPr>
          <w:tab/>
        </w:r>
        <w:r w:rsidRPr="003A2B53">
          <w:rPr>
            <w:rStyle w:val="Hyperlink"/>
            <w:noProof/>
            <w:lang w:val="en-GB"/>
          </w:rPr>
          <w:t>Bar Chart</w:t>
        </w:r>
        <w:r>
          <w:rPr>
            <w:noProof/>
            <w:webHidden/>
          </w:rPr>
          <w:tab/>
        </w:r>
        <w:r>
          <w:rPr>
            <w:noProof/>
            <w:webHidden/>
          </w:rPr>
          <w:fldChar w:fldCharType="begin"/>
        </w:r>
        <w:r>
          <w:rPr>
            <w:noProof/>
            <w:webHidden/>
          </w:rPr>
          <w:instrText xml:space="preserve"> PAGEREF _Toc461119803 \h </w:instrText>
        </w:r>
        <w:r>
          <w:rPr>
            <w:noProof/>
            <w:webHidden/>
          </w:rPr>
        </w:r>
        <w:r>
          <w:rPr>
            <w:noProof/>
            <w:webHidden/>
          </w:rPr>
          <w:fldChar w:fldCharType="separate"/>
        </w:r>
        <w:r>
          <w:rPr>
            <w:noProof/>
            <w:webHidden/>
          </w:rPr>
          <w:t>8</w:t>
        </w:r>
        <w:r>
          <w:rPr>
            <w:noProof/>
            <w:webHidden/>
          </w:rPr>
          <w:fldChar w:fldCharType="end"/>
        </w:r>
      </w:hyperlink>
    </w:p>
    <w:p w14:paraId="16253BBC"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04" w:history="1">
        <w:r w:rsidRPr="003A2B53">
          <w:rPr>
            <w:rStyle w:val="Hyperlink"/>
            <w:noProof/>
            <w:lang w:val="en-GB"/>
          </w:rPr>
          <w:t>3.2</w:t>
        </w:r>
        <w:r>
          <w:rPr>
            <w:rFonts w:asciiTheme="minorHAnsi" w:hAnsiTheme="minorHAnsi" w:cstheme="minorBidi"/>
            <w:noProof/>
            <w:sz w:val="24"/>
            <w:szCs w:val="24"/>
          </w:rPr>
          <w:tab/>
        </w:r>
        <w:r w:rsidRPr="003A2B53">
          <w:rPr>
            <w:rStyle w:val="Hyperlink"/>
            <w:noProof/>
            <w:lang w:val="en-GB"/>
          </w:rPr>
          <w:t>Line Chart</w:t>
        </w:r>
        <w:r>
          <w:rPr>
            <w:noProof/>
            <w:webHidden/>
          </w:rPr>
          <w:tab/>
        </w:r>
        <w:r>
          <w:rPr>
            <w:noProof/>
            <w:webHidden/>
          </w:rPr>
          <w:fldChar w:fldCharType="begin"/>
        </w:r>
        <w:r>
          <w:rPr>
            <w:noProof/>
            <w:webHidden/>
          </w:rPr>
          <w:instrText xml:space="preserve"> PAGEREF _Toc461119804 \h </w:instrText>
        </w:r>
        <w:r>
          <w:rPr>
            <w:noProof/>
            <w:webHidden/>
          </w:rPr>
        </w:r>
        <w:r>
          <w:rPr>
            <w:noProof/>
            <w:webHidden/>
          </w:rPr>
          <w:fldChar w:fldCharType="separate"/>
        </w:r>
        <w:r>
          <w:rPr>
            <w:noProof/>
            <w:webHidden/>
          </w:rPr>
          <w:t>10</w:t>
        </w:r>
        <w:r>
          <w:rPr>
            <w:noProof/>
            <w:webHidden/>
          </w:rPr>
          <w:fldChar w:fldCharType="end"/>
        </w:r>
      </w:hyperlink>
    </w:p>
    <w:p w14:paraId="2D7154D8"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05" w:history="1">
        <w:r w:rsidRPr="003A2B53">
          <w:rPr>
            <w:rStyle w:val="Hyperlink"/>
            <w:noProof/>
            <w:lang w:val="en-GB"/>
          </w:rPr>
          <w:t>3.3</w:t>
        </w:r>
        <w:r>
          <w:rPr>
            <w:rFonts w:asciiTheme="minorHAnsi" w:hAnsiTheme="minorHAnsi" w:cstheme="minorBidi"/>
            <w:noProof/>
            <w:sz w:val="24"/>
            <w:szCs w:val="24"/>
          </w:rPr>
          <w:tab/>
        </w:r>
        <w:r w:rsidRPr="003A2B53">
          <w:rPr>
            <w:rStyle w:val="Hyperlink"/>
            <w:noProof/>
            <w:lang w:val="en-GB"/>
          </w:rPr>
          <w:t>Transactions Settled Status’</w:t>
        </w:r>
        <w:r>
          <w:rPr>
            <w:noProof/>
            <w:webHidden/>
          </w:rPr>
          <w:tab/>
        </w:r>
        <w:r>
          <w:rPr>
            <w:noProof/>
            <w:webHidden/>
          </w:rPr>
          <w:fldChar w:fldCharType="begin"/>
        </w:r>
        <w:r>
          <w:rPr>
            <w:noProof/>
            <w:webHidden/>
          </w:rPr>
          <w:instrText xml:space="preserve"> PAGEREF _Toc461119805 \h </w:instrText>
        </w:r>
        <w:r>
          <w:rPr>
            <w:noProof/>
            <w:webHidden/>
          </w:rPr>
        </w:r>
        <w:r>
          <w:rPr>
            <w:noProof/>
            <w:webHidden/>
          </w:rPr>
          <w:fldChar w:fldCharType="separate"/>
        </w:r>
        <w:r>
          <w:rPr>
            <w:noProof/>
            <w:webHidden/>
          </w:rPr>
          <w:t>11</w:t>
        </w:r>
        <w:r>
          <w:rPr>
            <w:noProof/>
            <w:webHidden/>
          </w:rPr>
          <w:fldChar w:fldCharType="end"/>
        </w:r>
      </w:hyperlink>
    </w:p>
    <w:p w14:paraId="6FD0A920"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06" w:history="1">
        <w:r w:rsidRPr="003A2B53">
          <w:rPr>
            <w:rStyle w:val="Hyperlink"/>
            <w:noProof/>
            <w:lang w:val="en-GB"/>
          </w:rPr>
          <w:t>4</w:t>
        </w:r>
        <w:r>
          <w:rPr>
            <w:rFonts w:asciiTheme="minorHAnsi" w:hAnsiTheme="minorHAnsi" w:cstheme="minorBidi"/>
            <w:b w:val="0"/>
            <w:bCs w:val="0"/>
            <w:noProof/>
            <w:sz w:val="24"/>
            <w:szCs w:val="24"/>
          </w:rPr>
          <w:tab/>
        </w:r>
        <w:r w:rsidRPr="003A2B53">
          <w:rPr>
            <w:rStyle w:val="Hyperlink"/>
            <w:noProof/>
            <w:lang w:val="en-GB"/>
          </w:rPr>
          <w:t>Reveal Menu</w:t>
        </w:r>
        <w:r>
          <w:rPr>
            <w:noProof/>
            <w:webHidden/>
          </w:rPr>
          <w:tab/>
        </w:r>
        <w:r>
          <w:rPr>
            <w:noProof/>
            <w:webHidden/>
          </w:rPr>
          <w:fldChar w:fldCharType="begin"/>
        </w:r>
        <w:r>
          <w:rPr>
            <w:noProof/>
            <w:webHidden/>
          </w:rPr>
          <w:instrText xml:space="preserve"> PAGEREF _Toc461119806 \h </w:instrText>
        </w:r>
        <w:r>
          <w:rPr>
            <w:noProof/>
            <w:webHidden/>
          </w:rPr>
        </w:r>
        <w:r>
          <w:rPr>
            <w:noProof/>
            <w:webHidden/>
          </w:rPr>
          <w:fldChar w:fldCharType="separate"/>
        </w:r>
        <w:r>
          <w:rPr>
            <w:noProof/>
            <w:webHidden/>
          </w:rPr>
          <w:t>14</w:t>
        </w:r>
        <w:r>
          <w:rPr>
            <w:noProof/>
            <w:webHidden/>
          </w:rPr>
          <w:fldChar w:fldCharType="end"/>
        </w:r>
      </w:hyperlink>
    </w:p>
    <w:p w14:paraId="32F5157B"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07" w:history="1">
        <w:r w:rsidRPr="003A2B53">
          <w:rPr>
            <w:rStyle w:val="Hyperlink"/>
            <w:noProof/>
            <w:lang w:val="en-GB"/>
          </w:rPr>
          <w:t>4.1</w:t>
        </w:r>
        <w:r>
          <w:rPr>
            <w:rFonts w:asciiTheme="minorHAnsi" w:hAnsiTheme="minorHAnsi" w:cstheme="minorBidi"/>
            <w:noProof/>
            <w:sz w:val="24"/>
            <w:szCs w:val="24"/>
          </w:rPr>
          <w:tab/>
        </w:r>
        <w:r w:rsidRPr="003A2B53">
          <w:rPr>
            <w:rStyle w:val="Hyperlink"/>
            <w:noProof/>
            <w:lang w:val="en-GB"/>
          </w:rPr>
          <w:t>Open and close the menu</w:t>
        </w:r>
        <w:r>
          <w:rPr>
            <w:noProof/>
            <w:webHidden/>
          </w:rPr>
          <w:tab/>
        </w:r>
        <w:r>
          <w:rPr>
            <w:noProof/>
            <w:webHidden/>
          </w:rPr>
          <w:fldChar w:fldCharType="begin"/>
        </w:r>
        <w:r>
          <w:rPr>
            <w:noProof/>
            <w:webHidden/>
          </w:rPr>
          <w:instrText xml:space="preserve"> PAGEREF _Toc461119807 \h </w:instrText>
        </w:r>
        <w:r>
          <w:rPr>
            <w:noProof/>
            <w:webHidden/>
          </w:rPr>
        </w:r>
        <w:r>
          <w:rPr>
            <w:noProof/>
            <w:webHidden/>
          </w:rPr>
          <w:fldChar w:fldCharType="separate"/>
        </w:r>
        <w:r>
          <w:rPr>
            <w:noProof/>
            <w:webHidden/>
          </w:rPr>
          <w:t>14</w:t>
        </w:r>
        <w:r>
          <w:rPr>
            <w:noProof/>
            <w:webHidden/>
          </w:rPr>
          <w:fldChar w:fldCharType="end"/>
        </w:r>
      </w:hyperlink>
    </w:p>
    <w:p w14:paraId="7F45D60A"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08" w:history="1">
        <w:r w:rsidRPr="003A2B53">
          <w:rPr>
            <w:rStyle w:val="Hyperlink"/>
            <w:noProof/>
            <w:lang w:val="en-GB"/>
          </w:rPr>
          <w:t>4.2</w:t>
        </w:r>
        <w:r>
          <w:rPr>
            <w:rFonts w:asciiTheme="minorHAnsi" w:hAnsiTheme="minorHAnsi" w:cstheme="minorBidi"/>
            <w:noProof/>
            <w:sz w:val="24"/>
            <w:szCs w:val="24"/>
          </w:rPr>
          <w:tab/>
        </w:r>
        <w:r w:rsidRPr="003A2B53">
          <w:rPr>
            <w:rStyle w:val="Hyperlink"/>
            <w:noProof/>
            <w:lang w:val="en-GB"/>
          </w:rPr>
          <w:t>Change the displayed page</w:t>
        </w:r>
        <w:r>
          <w:rPr>
            <w:noProof/>
            <w:webHidden/>
          </w:rPr>
          <w:tab/>
        </w:r>
        <w:r>
          <w:rPr>
            <w:noProof/>
            <w:webHidden/>
          </w:rPr>
          <w:fldChar w:fldCharType="begin"/>
        </w:r>
        <w:r>
          <w:rPr>
            <w:noProof/>
            <w:webHidden/>
          </w:rPr>
          <w:instrText xml:space="preserve"> PAGEREF _Toc461119808 \h </w:instrText>
        </w:r>
        <w:r>
          <w:rPr>
            <w:noProof/>
            <w:webHidden/>
          </w:rPr>
        </w:r>
        <w:r>
          <w:rPr>
            <w:noProof/>
            <w:webHidden/>
          </w:rPr>
          <w:fldChar w:fldCharType="separate"/>
        </w:r>
        <w:r>
          <w:rPr>
            <w:noProof/>
            <w:webHidden/>
          </w:rPr>
          <w:t>14</w:t>
        </w:r>
        <w:r>
          <w:rPr>
            <w:noProof/>
            <w:webHidden/>
          </w:rPr>
          <w:fldChar w:fldCharType="end"/>
        </w:r>
      </w:hyperlink>
    </w:p>
    <w:p w14:paraId="35312CFA"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09" w:history="1">
        <w:r w:rsidRPr="003A2B53">
          <w:rPr>
            <w:rStyle w:val="Hyperlink"/>
            <w:noProof/>
            <w:lang w:val="en-GB"/>
          </w:rPr>
          <w:t>5</w:t>
        </w:r>
        <w:r>
          <w:rPr>
            <w:rFonts w:asciiTheme="minorHAnsi" w:hAnsiTheme="minorHAnsi" w:cstheme="minorBidi"/>
            <w:b w:val="0"/>
            <w:bCs w:val="0"/>
            <w:noProof/>
            <w:sz w:val="24"/>
            <w:szCs w:val="24"/>
          </w:rPr>
          <w:tab/>
        </w:r>
        <w:r w:rsidRPr="003A2B53">
          <w:rPr>
            <w:rStyle w:val="Hyperlink"/>
            <w:noProof/>
            <w:lang w:val="en-GB"/>
          </w:rPr>
          <w:t>Search page</w:t>
        </w:r>
        <w:r>
          <w:rPr>
            <w:noProof/>
            <w:webHidden/>
          </w:rPr>
          <w:tab/>
        </w:r>
        <w:r>
          <w:rPr>
            <w:noProof/>
            <w:webHidden/>
          </w:rPr>
          <w:fldChar w:fldCharType="begin"/>
        </w:r>
        <w:r>
          <w:rPr>
            <w:noProof/>
            <w:webHidden/>
          </w:rPr>
          <w:instrText xml:space="preserve"> PAGEREF _Toc461119809 \h </w:instrText>
        </w:r>
        <w:r>
          <w:rPr>
            <w:noProof/>
            <w:webHidden/>
          </w:rPr>
        </w:r>
        <w:r>
          <w:rPr>
            <w:noProof/>
            <w:webHidden/>
          </w:rPr>
          <w:fldChar w:fldCharType="separate"/>
        </w:r>
        <w:r>
          <w:rPr>
            <w:noProof/>
            <w:webHidden/>
          </w:rPr>
          <w:t>15</w:t>
        </w:r>
        <w:r>
          <w:rPr>
            <w:noProof/>
            <w:webHidden/>
          </w:rPr>
          <w:fldChar w:fldCharType="end"/>
        </w:r>
      </w:hyperlink>
    </w:p>
    <w:p w14:paraId="3A9749AA"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0" w:history="1">
        <w:r w:rsidRPr="003A2B53">
          <w:rPr>
            <w:rStyle w:val="Hyperlink"/>
            <w:noProof/>
            <w:lang w:val="en-GB"/>
          </w:rPr>
          <w:t>5.1</w:t>
        </w:r>
        <w:r>
          <w:rPr>
            <w:rFonts w:asciiTheme="minorHAnsi" w:hAnsiTheme="minorHAnsi" w:cstheme="minorBidi"/>
            <w:noProof/>
            <w:sz w:val="24"/>
            <w:szCs w:val="24"/>
          </w:rPr>
          <w:tab/>
        </w:r>
        <w:r w:rsidRPr="003A2B53">
          <w:rPr>
            <w:rStyle w:val="Hyperlink"/>
            <w:noProof/>
            <w:lang w:val="en-GB"/>
          </w:rPr>
          <w:t>Search</w:t>
        </w:r>
        <w:r>
          <w:rPr>
            <w:noProof/>
            <w:webHidden/>
          </w:rPr>
          <w:tab/>
        </w:r>
        <w:r>
          <w:rPr>
            <w:noProof/>
            <w:webHidden/>
          </w:rPr>
          <w:fldChar w:fldCharType="begin"/>
        </w:r>
        <w:r>
          <w:rPr>
            <w:noProof/>
            <w:webHidden/>
          </w:rPr>
          <w:instrText xml:space="preserve"> PAGEREF _Toc461119810 \h </w:instrText>
        </w:r>
        <w:r>
          <w:rPr>
            <w:noProof/>
            <w:webHidden/>
          </w:rPr>
        </w:r>
        <w:r>
          <w:rPr>
            <w:noProof/>
            <w:webHidden/>
          </w:rPr>
          <w:fldChar w:fldCharType="separate"/>
        </w:r>
        <w:r>
          <w:rPr>
            <w:noProof/>
            <w:webHidden/>
          </w:rPr>
          <w:t>16</w:t>
        </w:r>
        <w:r>
          <w:rPr>
            <w:noProof/>
            <w:webHidden/>
          </w:rPr>
          <w:fldChar w:fldCharType="end"/>
        </w:r>
      </w:hyperlink>
    </w:p>
    <w:p w14:paraId="58F1C63D"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1" w:history="1">
        <w:r w:rsidRPr="003A2B53">
          <w:rPr>
            <w:rStyle w:val="Hyperlink"/>
            <w:noProof/>
            <w:lang w:val="en-GB"/>
          </w:rPr>
          <w:t>5.2</w:t>
        </w:r>
        <w:r>
          <w:rPr>
            <w:rFonts w:asciiTheme="minorHAnsi" w:hAnsiTheme="minorHAnsi" w:cstheme="minorBidi"/>
            <w:noProof/>
            <w:sz w:val="24"/>
            <w:szCs w:val="24"/>
          </w:rPr>
          <w:tab/>
        </w:r>
        <w:r w:rsidRPr="003A2B53">
          <w:rPr>
            <w:rStyle w:val="Hyperlink"/>
            <w:noProof/>
            <w:lang w:val="en-GB"/>
          </w:rPr>
          <w:t>Filters</w:t>
        </w:r>
        <w:r>
          <w:rPr>
            <w:noProof/>
            <w:webHidden/>
          </w:rPr>
          <w:tab/>
        </w:r>
        <w:r>
          <w:rPr>
            <w:noProof/>
            <w:webHidden/>
          </w:rPr>
          <w:fldChar w:fldCharType="begin"/>
        </w:r>
        <w:r>
          <w:rPr>
            <w:noProof/>
            <w:webHidden/>
          </w:rPr>
          <w:instrText xml:space="preserve"> PAGEREF _Toc461119811 \h </w:instrText>
        </w:r>
        <w:r>
          <w:rPr>
            <w:noProof/>
            <w:webHidden/>
          </w:rPr>
        </w:r>
        <w:r>
          <w:rPr>
            <w:noProof/>
            <w:webHidden/>
          </w:rPr>
          <w:fldChar w:fldCharType="separate"/>
        </w:r>
        <w:r>
          <w:rPr>
            <w:noProof/>
            <w:webHidden/>
          </w:rPr>
          <w:t>17</w:t>
        </w:r>
        <w:r>
          <w:rPr>
            <w:noProof/>
            <w:webHidden/>
          </w:rPr>
          <w:fldChar w:fldCharType="end"/>
        </w:r>
      </w:hyperlink>
    </w:p>
    <w:p w14:paraId="4E4EF6F0"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2" w:history="1">
        <w:r w:rsidRPr="003A2B53">
          <w:rPr>
            <w:rStyle w:val="Hyperlink"/>
            <w:noProof/>
            <w:lang w:val="en-GB"/>
          </w:rPr>
          <w:t>5.3</w:t>
        </w:r>
        <w:r>
          <w:rPr>
            <w:rFonts w:asciiTheme="minorHAnsi" w:hAnsiTheme="minorHAnsi" w:cstheme="minorBidi"/>
            <w:noProof/>
            <w:sz w:val="24"/>
            <w:szCs w:val="24"/>
          </w:rPr>
          <w:tab/>
        </w:r>
        <w:r w:rsidRPr="003A2B53">
          <w:rPr>
            <w:rStyle w:val="Hyperlink"/>
            <w:noProof/>
            <w:lang w:val="en-GB"/>
          </w:rPr>
          <w:t>Sorts</w:t>
        </w:r>
        <w:r>
          <w:rPr>
            <w:noProof/>
            <w:webHidden/>
          </w:rPr>
          <w:tab/>
        </w:r>
        <w:r>
          <w:rPr>
            <w:noProof/>
            <w:webHidden/>
          </w:rPr>
          <w:fldChar w:fldCharType="begin"/>
        </w:r>
        <w:r>
          <w:rPr>
            <w:noProof/>
            <w:webHidden/>
          </w:rPr>
          <w:instrText xml:space="preserve"> PAGEREF _Toc461119812 \h </w:instrText>
        </w:r>
        <w:r>
          <w:rPr>
            <w:noProof/>
            <w:webHidden/>
          </w:rPr>
        </w:r>
        <w:r>
          <w:rPr>
            <w:noProof/>
            <w:webHidden/>
          </w:rPr>
          <w:fldChar w:fldCharType="separate"/>
        </w:r>
        <w:r>
          <w:rPr>
            <w:noProof/>
            <w:webHidden/>
          </w:rPr>
          <w:t>19</w:t>
        </w:r>
        <w:r>
          <w:rPr>
            <w:noProof/>
            <w:webHidden/>
          </w:rPr>
          <w:fldChar w:fldCharType="end"/>
        </w:r>
      </w:hyperlink>
    </w:p>
    <w:p w14:paraId="46643ACA"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13" w:history="1">
        <w:r w:rsidRPr="003A2B53">
          <w:rPr>
            <w:rStyle w:val="Hyperlink"/>
            <w:noProof/>
            <w:lang w:val="en-GB"/>
          </w:rPr>
          <w:t>6</w:t>
        </w:r>
        <w:r>
          <w:rPr>
            <w:rFonts w:asciiTheme="minorHAnsi" w:hAnsiTheme="minorHAnsi" w:cstheme="minorBidi"/>
            <w:b w:val="0"/>
            <w:bCs w:val="0"/>
            <w:noProof/>
            <w:sz w:val="24"/>
            <w:szCs w:val="24"/>
          </w:rPr>
          <w:tab/>
        </w:r>
        <w:r w:rsidRPr="003A2B53">
          <w:rPr>
            <w:rStyle w:val="Hyperlink"/>
            <w:noProof/>
            <w:lang w:val="en-GB"/>
          </w:rPr>
          <w:t>Results page</w:t>
        </w:r>
        <w:r>
          <w:rPr>
            <w:noProof/>
            <w:webHidden/>
          </w:rPr>
          <w:tab/>
        </w:r>
        <w:r>
          <w:rPr>
            <w:noProof/>
            <w:webHidden/>
          </w:rPr>
          <w:fldChar w:fldCharType="begin"/>
        </w:r>
        <w:r>
          <w:rPr>
            <w:noProof/>
            <w:webHidden/>
          </w:rPr>
          <w:instrText xml:space="preserve"> PAGEREF _Toc461119813 \h </w:instrText>
        </w:r>
        <w:r>
          <w:rPr>
            <w:noProof/>
            <w:webHidden/>
          </w:rPr>
        </w:r>
        <w:r>
          <w:rPr>
            <w:noProof/>
            <w:webHidden/>
          </w:rPr>
          <w:fldChar w:fldCharType="separate"/>
        </w:r>
        <w:r>
          <w:rPr>
            <w:noProof/>
            <w:webHidden/>
          </w:rPr>
          <w:t>20</w:t>
        </w:r>
        <w:r>
          <w:rPr>
            <w:noProof/>
            <w:webHidden/>
          </w:rPr>
          <w:fldChar w:fldCharType="end"/>
        </w:r>
      </w:hyperlink>
    </w:p>
    <w:p w14:paraId="0E303CEA"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4" w:history="1">
        <w:r w:rsidRPr="003A2B53">
          <w:rPr>
            <w:rStyle w:val="Hyperlink"/>
            <w:noProof/>
            <w:lang w:val="en-GB"/>
          </w:rPr>
          <w:t>6.1</w:t>
        </w:r>
        <w:r>
          <w:rPr>
            <w:rFonts w:asciiTheme="minorHAnsi" w:hAnsiTheme="minorHAnsi" w:cstheme="minorBidi"/>
            <w:noProof/>
            <w:sz w:val="24"/>
            <w:szCs w:val="24"/>
          </w:rPr>
          <w:tab/>
        </w:r>
        <w:r w:rsidRPr="003A2B53">
          <w:rPr>
            <w:rStyle w:val="Hyperlink"/>
            <w:noProof/>
            <w:lang w:val="en-GB"/>
          </w:rPr>
          <w:t>Changing Sorts</w:t>
        </w:r>
        <w:r>
          <w:rPr>
            <w:noProof/>
            <w:webHidden/>
          </w:rPr>
          <w:tab/>
        </w:r>
        <w:r>
          <w:rPr>
            <w:noProof/>
            <w:webHidden/>
          </w:rPr>
          <w:fldChar w:fldCharType="begin"/>
        </w:r>
        <w:r>
          <w:rPr>
            <w:noProof/>
            <w:webHidden/>
          </w:rPr>
          <w:instrText xml:space="preserve"> PAGEREF _Toc461119814 \h </w:instrText>
        </w:r>
        <w:r>
          <w:rPr>
            <w:noProof/>
            <w:webHidden/>
          </w:rPr>
        </w:r>
        <w:r>
          <w:rPr>
            <w:noProof/>
            <w:webHidden/>
          </w:rPr>
          <w:fldChar w:fldCharType="separate"/>
        </w:r>
        <w:r>
          <w:rPr>
            <w:noProof/>
            <w:webHidden/>
          </w:rPr>
          <w:t>20</w:t>
        </w:r>
        <w:r>
          <w:rPr>
            <w:noProof/>
            <w:webHidden/>
          </w:rPr>
          <w:fldChar w:fldCharType="end"/>
        </w:r>
      </w:hyperlink>
    </w:p>
    <w:p w14:paraId="6B9D9534"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5" w:history="1">
        <w:r w:rsidRPr="003A2B53">
          <w:rPr>
            <w:rStyle w:val="Hyperlink"/>
            <w:noProof/>
            <w:lang w:val="en-GB"/>
          </w:rPr>
          <w:t>6.2</w:t>
        </w:r>
        <w:r>
          <w:rPr>
            <w:rFonts w:asciiTheme="minorHAnsi" w:hAnsiTheme="minorHAnsi" w:cstheme="minorBidi"/>
            <w:noProof/>
            <w:sz w:val="24"/>
            <w:szCs w:val="24"/>
          </w:rPr>
          <w:tab/>
        </w:r>
        <w:r w:rsidRPr="003A2B53">
          <w:rPr>
            <w:rStyle w:val="Hyperlink"/>
            <w:noProof/>
            <w:lang w:val="en-GB"/>
          </w:rPr>
          <w:t>Detailed Result View</w:t>
        </w:r>
        <w:r>
          <w:rPr>
            <w:noProof/>
            <w:webHidden/>
          </w:rPr>
          <w:tab/>
        </w:r>
        <w:r>
          <w:rPr>
            <w:noProof/>
            <w:webHidden/>
          </w:rPr>
          <w:fldChar w:fldCharType="begin"/>
        </w:r>
        <w:r>
          <w:rPr>
            <w:noProof/>
            <w:webHidden/>
          </w:rPr>
          <w:instrText xml:space="preserve"> PAGEREF _Toc461119815 \h </w:instrText>
        </w:r>
        <w:r>
          <w:rPr>
            <w:noProof/>
            <w:webHidden/>
          </w:rPr>
        </w:r>
        <w:r>
          <w:rPr>
            <w:noProof/>
            <w:webHidden/>
          </w:rPr>
          <w:fldChar w:fldCharType="separate"/>
        </w:r>
        <w:r>
          <w:rPr>
            <w:noProof/>
            <w:webHidden/>
          </w:rPr>
          <w:t>21</w:t>
        </w:r>
        <w:r>
          <w:rPr>
            <w:noProof/>
            <w:webHidden/>
          </w:rPr>
          <w:fldChar w:fldCharType="end"/>
        </w:r>
      </w:hyperlink>
    </w:p>
    <w:p w14:paraId="1771CE93"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16" w:history="1">
        <w:r w:rsidRPr="003A2B53">
          <w:rPr>
            <w:rStyle w:val="Hyperlink"/>
            <w:noProof/>
            <w:lang w:val="en-GB"/>
          </w:rPr>
          <w:t>7</w:t>
        </w:r>
        <w:r>
          <w:rPr>
            <w:rFonts w:asciiTheme="minorHAnsi" w:hAnsiTheme="minorHAnsi" w:cstheme="minorBidi"/>
            <w:b w:val="0"/>
            <w:bCs w:val="0"/>
            <w:noProof/>
            <w:sz w:val="24"/>
            <w:szCs w:val="24"/>
          </w:rPr>
          <w:tab/>
        </w:r>
        <w:r w:rsidRPr="003A2B53">
          <w:rPr>
            <w:rStyle w:val="Hyperlink"/>
            <w:noProof/>
            <w:lang w:val="en-GB"/>
          </w:rPr>
          <w:t>Settings page</w:t>
        </w:r>
        <w:r>
          <w:rPr>
            <w:noProof/>
            <w:webHidden/>
          </w:rPr>
          <w:tab/>
        </w:r>
        <w:r>
          <w:rPr>
            <w:noProof/>
            <w:webHidden/>
          </w:rPr>
          <w:fldChar w:fldCharType="begin"/>
        </w:r>
        <w:r>
          <w:rPr>
            <w:noProof/>
            <w:webHidden/>
          </w:rPr>
          <w:instrText xml:space="preserve"> PAGEREF _Toc461119816 \h </w:instrText>
        </w:r>
        <w:r>
          <w:rPr>
            <w:noProof/>
            <w:webHidden/>
          </w:rPr>
        </w:r>
        <w:r>
          <w:rPr>
            <w:noProof/>
            <w:webHidden/>
          </w:rPr>
          <w:fldChar w:fldCharType="separate"/>
        </w:r>
        <w:r>
          <w:rPr>
            <w:noProof/>
            <w:webHidden/>
          </w:rPr>
          <w:t>23</w:t>
        </w:r>
        <w:r>
          <w:rPr>
            <w:noProof/>
            <w:webHidden/>
          </w:rPr>
          <w:fldChar w:fldCharType="end"/>
        </w:r>
      </w:hyperlink>
    </w:p>
    <w:p w14:paraId="040E996D"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17" w:history="1">
        <w:r w:rsidRPr="003A2B53">
          <w:rPr>
            <w:rStyle w:val="Hyperlink"/>
            <w:noProof/>
            <w:lang w:val="en-GB"/>
          </w:rPr>
          <w:t>8</w:t>
        </w:r>
        <w:r>
          <w:rPr>
            <w:rFonts w:asciiTheme="minorHAnsi" w:hAnsiTheme="minorHAnsi" w:cstheme="minorBidi"/>
            <w:b w:val="0"/>
            <w:bCs w:val="0"/>
            <w:noProof/>
            <w:sz w:val="24"/>
            <w:szCs w:val="24"/>
          </w:rPr>
          <w:tab/>
        </w:r>
        <w:r w:rsidRPr="003A2B53">
          <w:rPr>
            <w:rStyle w:val="Hyperlink"/>
            <w:noProof/>
            <w:lang w:val="en-GB"/>
          </w:rPr>
          <w:t>Contact Us page</w:t>
        </w:r>
        <w:r>
          <w:rPr>
            <w:noProof/>
            <w:webHidden/>
          </w:rPr>
          <w:tab/>
        </w:r>
        <w:r>
          <w:rPr>
            <w:noProof/>
            <w:webHidden/>
          </w:rPr>
          <w:fldChar w:fldCharType="begin"/>
        </w:r>
        <w:r>
          <w:rPr>
            <w:noProof/>
            <w:webHidden/>
          </w:rPr>
          <w:instrText xml:space="preserve"> PAGEREF _Toc461119817 \h </w:instrText>
        </w:r>
        <w:r>
          <w:rPr>
            <w:noProof/>
            <w:webHidden/>
          </w:rPr>
        </w:r>
        <w:r>
          <w:rPr>
            <w:noProof/>
            <w:webHidden/>
          </w:rPr>
          <w:fldChar w:fldCharType="separate"/>
        </w:r>
        <w:r>
          <w:rPr>
            <w:noProof/>
            <w:webHidden/>
          </w:rPr>
          <w:t>24</w:t>
        </w:r>
        <w:r>
          <w:rPr>
            <w:noProof/>
            <w:webHidden/>
          </w:rPr>
          <w:fldChar w:fldCharType="end"/>
        </w:r>
      </w:hyperlink>
    </w:p>
    <w:p w14:paraId="3F208AAB"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8" w:history="1">
        <w:r w:rsidRPr="003A2B53">
          <w:rPr>
            <w:rStyle w:val="Hyperlink"/>
            <w:noProof/>
            <w:lang w:val="en-GB"/>
          </w:rPr>
          <w:t>8.1</w:t>
        </w:r>
        <w:r>
          <w:rPr>
            <w:rFonts w:asciiTheme="minorHAnsi" w:hAnsiTheme="minorHAnsi" w:cstheme="minorBidi"/>
            <w:noProof/>
            <w:sz w:val="24"/>
            <w:szCs w:val="24"/>
          </w:rPr>
          <w:tab/>
        </w:r>
        <w:r w:rsidRPr="003A2B53">
          <w:rPr>
            <w:rStyle w:val="Hyperlink"/>
            <w:noProof/>
            <w:lang w:val="en-GB"/>
          </w:rPr>
          <w:t>Email</w:t>
        </w:r>
        <w:r>
          <w:rPr>
            <w:noProof/>
            <w:webHidden/>
          </w:rPr>
          <w:tab/>
        </w:r>
        <w:r>
          <w:rPr>
            <w:noProof/>
            <w:webHidden/>
          </w:rPr>
          <w:fldChar w:fldCharType="begin"/>
        </w:r>
        <w:r>
          <w:rPr>
            <w:noProof/>
            <w:webHidden/>
          </w:rPr>
          <w:instrText xml:space="preserve"> PAGEREF _Toc461119818 \h </w:instrText>
        </w:r>
        <w:r>
          <w:rPr>
            <w:noProof/>
            <w:webHidden/>
          </w:rPr>
        </w:r>
        <w:r>
          <w:rPr>
            <w:noProof/>
            <w:webHidden/>
          </w:rPr>
          <w:fldChar w:fldCharType="separate"/>
        </w:r>
        <w:r>
          <w:rPr>
            <w:noProof/>
            <w:webHidden/>
          </w:rPr>
          <w:t>24</w:t>
        </w:r>
        <w:r>
          <w:rPr>
            <w:noProof/>
            <w:webHidden/>
          </w:rPr>
          <w:fldChar w:fldCharType="end"/>
        </w:r>
      </w:hyperlink>
    </w:p>
    <w:p w14:paraId="5E749211"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19" w:history="1">
        <w:r w:rsidRPr="003A2B53">
          <w:rPr>
            <w:rStyle w:val="Hyperlink"/>
            <w:noProof/>
            <w:lang w:val="en-GB"/>
          </w:rPr>
          <w:t>8.2</w:t>
        </w:r>
        <w:r>
          <w:rPr>
            <w:rFonts w:asciiTheme="minorHAnsi" w:hAnsiTheme="minorHAnsi" w:cstheme="minorBidi"/>
            <w:noProof/>
            <w:sz w:val="24"/>
            <w:szCs w:val="24"/>
          </w:rPr>
          <w:tab/>
        </w:r>
        <w:r w:rsidRPr="003A2B53">
          <w:rPr>
            <w:rStyle w:val="Hyperlink"/>
            <w:noProof/>
            <w:lang w:val="en-GB"/>
          </w:rPr>
          <w:t>Call</w:t>
        </w:r>
        <w:r>
          <w:rPr>
            <w:noProof/>
            <w:webHidden/>
          </w:rPr>
          <w:tab/>
        </w:r>
        <w:r>
          <w:rPr>
            <w:noProof/>
            <w:webHidden/>
          </w:rPr>
          <w:fldChar w:fldCharType="begin"/>
        </w:r>
        <w:r>
          <w:rPr>
            <w:noProof/>
            <w:webHidden/>
          </w:rPr>
          <w:instrText xml:space="preserve"> PAGEREF _Toc461119819 \h </w:instrText>
        </w:r>
        <w:r>
          <w:rPr>
            <w:noProof/>
            <w:webHidden/>
          </w:rPr>
        </w:r>
        <w:r>
          <w:rPr>
            <w:noProof/>
            <w:webHidden/>
          </w:rPr>
          <w:fldChar w:fldCharType="separate"/>
        </w:r>
        <w:r>
          <w:rPr>
            <w:noProof/>
            <w:webHidden/>
          </w:rPr>
          <w:t>26</w:t>
        </w:r>
        <w:r>
          <w:rPr>
            <w:noProof/>
            <w:webHidden/>
          </w:rPr>
          <w:fldChar w:fldCharType="end"/>
        </w:r>
      </w:hyperlink>
    </w:p>
    <w:p w14:paraId="39148F1C"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20" w:history="1">
        <w:r w:rsidRPr="003A2B53">
          <w:rPr>
            <w:rStyle w:val="Hyperlink"/>
            <w:noProof/>
            <w:lang w:val="en-GB"/>
          </w:rPr>
          <w:t>8.3</w:t>
        </w:r>
        <w:r>
          <w:rPr>
            <w:rFonts w:asciiTheme="minorHAnsi" w:hAnsiTheme="minorHAnsi" w:cstheme="minorBidi"/>
            <w:noProof/>
            <w:sz w:val="24"/>
            <w:szCs w:val="24"/>
          </w:rPr>
          <w:tab/>
        </w:r>
        <w:r w:rsidRPr="003A2B53">
          <w:rPr>
            <w:rStyle w:val="Hyperlink"/>
            <w:noProof/>
            <w:lang w:val="en-GB"/>
          </w:rPr>
          <w:t>Copy</w:t>
        </w:r>
        <w:r>
          <w:rPr>
            <w:noProof/>
            <w:webHidden/>
          </w:rPr>
          <w:tab/>
        </w:r>
        <w:r>
          <w:rPr>
            <w:noProof/>
            <w:webHidden/>
          </w:rPr>
          <w:fldChar w:fldCharType="begin"/>
        </w:r>
        <w:r>
          <w:rPr>
            <w:noProof/>
            <w:webHidden/>
          </w:rPr>
          <w:instrText xml:space="preserve"> PAGEREF _Toc461119820 \h </w:instrText>
        </w:r>
        <w:r>
          <w:rPr>
            <w:noProof/>
            <w:webHidden/>
          </w:rPr>
        </w:r>
        <w:r>
          <w:rPr>
            <w:noProof/>
            <w:webHidden/>
          </w:rPr>
          <w:fldChar w:fldCharType="separate"/>
        </w:r>
        <w:r>
          <w:rPr>
            <w:noProof/>
            <w:webHidden/>
          </w:rPr>
          <w:t>27</w:t>
        </w:r>
        <w:r>
          <w:rPr>
            <w:noProof/>
            <w:webHidden/>
          </w:rPr>
          <w:fldChar w:fldCharType="end"/>
        </w:r>
      </w:hyperlink>
    </w:p>
    <w:p w14:paraId="64C30574" w14:textId="77777777" w:rsidR="008E53AC" w:rsidRDefault="008E53AC">
      <w:pPr>
        <w:pStyle w:val="TOC1"/>
        <w:tabs>
          <w:tab w:val="left" w:pos="440"/>
          <w:tab w:val="right" w:leader="dot" w:pos="9196"/>
        </w:tabs>
        <w:rPr>
          <w:rFonts w:asciiTheme="minorHAnsi" w:hAnsiTheme="minorHAnsi" w:cstheme="minorBidi"/>
          <w:b w:val="0"/>
          <w:bCs w:val="0"/>
          <w:noProof/>
          <w:sz w:val="24"/>
          <w:szCs w:val="24"/>
        </w:rPr>
      </w:pPr>
      <w:hyperlink w:anchor="_Toc461119821" w:history="1">
        <w:r w:rsidRPr="003A2B53">
          <w:rPr>
            <w:rStyle w:val="Hyperlink"/>
            <w:noProof/>
            <w:lang w:val="en-GB"/>
          </w:rPr>
          <w:t>9</w:t>
        </w:r>
        <w:r>
          <w:rPr>
            <w:rFonts w:asciiTheme="minorHAnsi" w:hAnsiTheme="minorHAnsi" w:cstheme="minorBidi"/>
            <w:b w:val="0"/>
            <w:bCs w:val="0"/>
            <w:noProof/>
            <w:sz w:val="24"/>
            <w:szCs w:val="24"/>
          </w:rPr>
          <w:tab/>
        </w:r>
        <w:r w:rsidRPr="003A2B53">
          <w:rPr>
            <w:rStyle w:val="Hyperlink"/>
            <w:noProof/>
            <w:lang w:val="en-GB"/>
          </w:rPr>
          <w:t>Log Out page</w:t>
        </w:r>
        <w:r>
          <w:rPr>
            <w:noProof/>
            <w:webHidden/>
          </w:rPr>
          <w:tab/>
        </w:r>
        <w:r>
          <w:rPr>
            <w:noProof/>
            <w:webHidden/>
          </w:rPr>
          <w:fldChar w:fldCharType="begin"/>
        </w:r>
        <w:r>
          <w:rPr>
            <w:noProof/>
            <w:webHidden/>
          </w:rPr>
          <w:instrText xml:space="preserve"> PAGEREF _Toc461119821 \h </w:instrText>
        </w:r>
        <w:r>
          <w:rPr>
            <w:noProof/>
            <w:webHidden/>
          </w:rPr>
        </w:r>
        <w:r>
          <w:rPr>
            <w:noProof/>
            <w:webHidden/>
          </w:rPr>
          <w:fldChar w:fldCharType="separate"/>
        </w:r>
        <w:r>
          <w:rPr>
            <w:noProof/>
            <w:webHidden/>
          </w:rPr>
          <w:t>28</w:t>
        </w:r>
        <w:r>
          <w:rPr>
            <w:noProof/>
            <w:webHidden/>
          </w:rPr>
          <w:fldChar w:fldCharType="end"/>
        </w:r>
      </w:hyperlink>
    </w:p>
    <w:p w14:paraId="28B51CA4" w14:textId="77777777" w:rsidR="008E53AC" w:rsidRDefault="008E53AC">
      <w:pPr>
        <w:pStyle w:val="TOC1"/>
        <w:tabs>
          <w:tab w:val="left" w:pos="660"/>
          <w:tab w:val="right" w:leader="dot" w:pos="9196"/>
        </w:tabs>
        <w:rPr>
          <w:rFonts w:asciiTheme="minorHAnsi" w:hAnsiTheme="minorHAnsi" w:cstheme="minorBidi"/>
          <w:b w:val="0"/>
          <w:bCs w:val="0"/>
          <w:noProof/>
          <w:sz w:val="24"/>
          <w:szCs w:val="24"/>
        </w:rPr>
      </w:pPr>
      <w:hyperlink w:anchor="_Toc461119822" w:history="1">
        <w:r w:rsidRPr="003A2B53">
          <w:rPr>
            <w:rStyle w:val="Hyperlink"/>
            <w:noProof/>
            <w:lang w:val="en-GB"/>
          </w:rPr>
          <w:t>10</w:t>
        </w:r>
        <w:r>
          <w:rPr>
            <w:rFonts w:asciiTheme="minorHAnsi" w:hAnsiTheme="minorHAnsi" w:cstheme="minorBidi"/>
            <w:b w:val="0"/>
            <w:bCs w:val="0"/>
            <w:noProof/>
            <w:sz w:val="24"/>
            <w:szCs w:val="24"/>
          </w:rPr>
          <w:tab/>
        </w:r>
        <w:r w:rsidRPr="003A2B53">
          <w:rPr>
            <w:rStyle w:val="Hyperlink"/>
            <w:noProof/>
            <w:lang w:val="en-GB"/>
          </w:rPr>
          <w:t>Further Information and Support</w:t>
        </w:r>
        <w:r>
          <w:rPr>
            <w:noProof/>
            <w:webHidden/>
          </w:rPr>
          <w:tab/>
        </w:r>
        <w:r>
          <w:rPr>
            <w:noProof/>
            <w:webHidden/>
          </w:rPr>
          <w:fldChar w:fldCharType="begin"/>
        </w:r>
        <w:r>
          <w:rPr>
            <w:noProof/>
            <w:webHidden/>
          </w:rPr>
          <w:instrText xml:space="preserve"> PAGEREF _Toc461119822 \h </w:instrText>
        </w:r>
        <w:r>
          <w:rPr>
            <w:noProof/>
            <w:webHidden/>
          </w:rPr>
        </w:r>
        <w:r>
          <w:rPr>
            <w:noProof/>
            <w:webHidden/>
          </w:rPr>
          <w:fldChar w:fldCharType="separate"/>
        </w:r>
        <w:r>
          <w:rPr>
            <w:noProof/>
            <w:webHidden/>
          </w:rPr>
          <w:t>29</w:t>
        </w:r>
        <w:r>
          <w:rPr>
            <w:noProof/>
            <w:webHidden/>
          </w:rPr>
          <w:fldChar w:fldCharType="end"/>
        </w:r>
      </w:hyperlink>
    </w:p>
    <w:p w14:paraId="47188FD4"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23" w:history="1">
        <w:r w:rsidRPr="003A2B53">
          <w:rPr>
            <w:rStyle w:val="Hyperlink"/>
            <w:noProof/>
            <w:lang w:val="en-GB"/>
          </w:rPr>
          <w:t>10.1</w:t>
        </w:r>
        <w:r>
          <w:rPr>
            <w:rFonts w:asciiTheme="minorHAnsi" w:hAnsiTheme="minorHAnsi" w:cstheme="minorBidi"/>
            <w:noProof/>
            <w:sz w:val="24"/>
            <w:szCs w:val="24"/>
          </w:rPr>
          <w:tab/>
        </w:r>
        <w:r w:rsidRPr="003A2B53">
          <w:rPr>
            <w:rStyle w:val="Hyperlink"/>
            <w:noProof/>
            <w:lang w:val="en-GB"/>
          </w:rPr>
          <w:t>Secure Trading Support</w:t>
        </w:r>
        <w:r>
          <w:rPr>
            <w:noProof/>
            <w:webHidden/>
          </w:rPr>
          <w:tab/>
        </w:r>
        <w:r>
          <w:rPr>
            <w:noProof/>
            <w:webHidden/>
          </w:rPr>
          <w:fldChar w:fldCharType="begin"/>
        </w:r>
        <w:r>
          <w:rPr>
            <w:noProof/>
            <w:webHidden/>
          </w:rPr>
          <w:instrText xml:space="preserve"> PAGEREF _Toc461119823 \h </w:instrText>
        </w:r>
        <w:r>
          <w:rPr>
            <w:noProof/>
            <w:webHidden/>
          </w:rPr>
        </w:r>
        <w:r>
          <w:rPr>
            <w:noProof/>
            <w:webHidden/>
          </w:rPr>
          <w:fldChar w:fldCharType="separate"/>
        </w:r>
        <w:r>
          <w:rPr>
            <w:noProof/>
            <w:webHidden/>
          </w:rPr>
          <w:t>29</w:t>
        </w:r>
        <w:r>
          <w:rPr>
            <w:noProof/>
            <w:webHidden/>
          </w:rPr>
          <w:fldChar w:fldCharType="end"/>
        </w:r>
      </w:hyperlink>
    </w:p>
    <w:p w14:paraId="1452801A"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24" w:history="1">
        <w:r w:rsidRPr="003A2B53">
          <w:rPr>
            <w:rStyle w:val="Hyperlink"/>
            <w:noProof/>
            <w:lang w:val="en-GB"/>
          </w:rPr>
          <w:t>10.2</w:t>
        </w:r>
        <w:r>
          <w:rPr>
            <w:rFonts w:asciiTheme="minorHAnsi" w:hAnsiTheme="minorHAnsi" w:cstheme="minorBidi"/>
            <w:noProof/>
            <w:sz w:val="24"/>
            <w:szCs w:val="24"/>
          </w:rPr>
          <w:tab/>
        </w:r>
        <w:r w:rsidRPr="003A2B53">
          <w:rPr>
            <w:rStyle w:val="Hyperlink"/>
            <w:noProof/>
            <w:lang w:val="en-GB"/>
          </w:rPr>
          <w:t>Secure Trading Sales</w:t>
        </w:r>
        <w:r>
          <w:rPr>
            <w:noProof/>
            <w:webHidden/>
          </w:rPr>
          <w:tab/>
        </w:r>
        <w:r>
          <w:rPr>
            <w:noProof/>
            <w:webHidden/>
          </w:rPr>
          <w:fldChar w:fldCharType="begin"/>
        </w:r>
        <w:r>
          <w:rPr>
            <w:noProof/>
            <w:webHidden/>
          </w:rPr>
          <w:instrText xml:space="preserve"> PAGEREF _Toc461119824 \h </w:instrText>
        </w:r>
        <w:r>
          <w:rPr>
            <w:noProof/>
            <w:webHidden/>
          </w:rPr>
        </w:r>
        <w:r>
          <w:rPr>
            <w:noProof/>
            <w:webHidden/>
          </w:rPr>
          <w:fldChar w:fldCharType="separate"/>
        </w:r>
        <w:r>
          <w:rPr>
            <w:noProof/>
            <w:webHidden/>
          </w:rPr>
          <w:t>29</w:t>
        </w:r>
        <w:r>
          <w:rPr>
            <w:noProof/>
            <w:webHidden/>
          </w:rPr>
          <w:fldChar w:fldCharType="end"/>
        </w:r>
      </w:hyperlink>
    </w:p>
    <w:p w14:paraId="3C090EE2"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25" w:history="1">
        <w:r w:rsidRPr="003A2B53">
          <w:rPr>
            <w:rStyle w:val="Hyperlink"/>
            <w:noProof/>
            <w:lang w:val="en-GB"/>
          </w:rPr>
          <w:t>10.3</w:t>
        </w:r>
        <w:r>
          <w:rPr>
            <w:rFonts w:asciiTheme="minorHAnsi" w:hAnsiTheme="minorHAnsi" w:cstheme="minorBidi"/>
            <w:noProof/>
            <w:sz w:val="24"/>
            <w:szCs w:val="24"/>
          </w:rPr>
          <w:tab/>
        </w:r>
        <w:r w:rsidRPr="003A2B53">
          <w:rPr>
            <w:rStyle w:val="Hyperlink"/>
            <w:noProof/>
            <w:lang w:val="en-GB"/>
          </w:rPr>
          <w:t>Useful Documents</w:t>
        </w:r>
        <w:r>
          <w:rPr>
            <w:noProof/>
            <w:webHidden/>
          </w:rPr>
          <w:tab/>
        </w:r>
        <w:r>
          <w:rPr>
            <w:noProof/>
            <w:webHidden/>
          </w:rPr>
          <w:fldChar w:fldCharType="begin"/>
        </w:r>
        <w:r>
          <w:rPr>
            <w:noProof/>
            <w:webHidden/>
          </w:rPr>
          <w:instrText xml:space="preserve"> PAGEREF _Toc461119825 \h </w:instrText>
        </w:r>
        <w:r>
          <w:rPr>
            <w:noProof/>
            <w:webHidden/>
          </w:rPr>
        </w:r>
        <w:r>
          <w:rPr>
            <w:noProof/>
            <w:webHidden/>
          </w:rPr>
          <w:fldChar w:fldCharType="separate"/>
        </w:r>
        <w:r>
          <w:rPr>
            <w:noProof/>
            <w:webHidden/>
          </w:rPr>
          <w:t>29</w:t>
        </w:r>
        <w:r>
          <w:rPr>
            <w:noProof/>
            <w:webHidden/>
          </w:rPr>
          <w:fldChar w:fldCharType="end"/>
        </w:r>
      </w:hyperlink>
    </w:p>
    <w:p w14:paraId="428CB8BC" w14:textId="77777777" w:rsidR="008E53AC" w:rsidRDefault="008E53AC">
      <w:pPr>
        <w:pStyle w:val="TOC2"/>
        <w:tabs>
          <w:tab w:val="left" w:pos="880"/>
          <w:tab w:val="right" w:leader="dot" w:pos="9196"/>
        </w:tabs>
        <w:rPr>
          <w:rFonts w:asciiTheme="minorHAnsi" w:hAnsiTheme="minorHAnsi" w:cstheme="minorBidi"/>
          <w:noProof/>
          <w:sz w:val="24"/>
          <w:szCs w:val="24"/>
        </w:rPr>
      </w:pPr>
      <w:hyperlink w:anchor="_Toc461119826" w:history="1">
        <w:r w:rsidRPr="003A2B53">
          <w:rPr>
            <w:rStyle w:val="Hyperlink"/>
            <w:noProof/>
            <w:lang w:val="en-GB"/>
          </w:rPr>
          <w:t>10.4</w:t>
        </w:r>
        <w:r>
          <w:rPr>
            <w:rFonts w:asciiTheme="minorHAnsi" w:hAnsiTheme="minorHAnsi" w:cstheme="minorBidi"/>
            <w:noProof/>
            <w:sz w:val="24"/>
            <w:szCs w:val="24"/>
          </w:rPr>
          <w:tab/>
        </w:r>
        <w:r w:rsidRPr="003A2B53">
          <w:rPr>
            <w:rStyle w:val="Hyperlink"/>
            <w:noProof/>
            <w:lang w:val="en-GB"/>
          </w:rPr>
          <w:t>Frequently Asked Questions</w:t>
        </w:r>
        <w:r>
          <w:rPr>
            <w:noProof/>
            <w:webHidden/>
          </w:rPr>
          <w:tab/>
        </w:r>
        <w:r>
          <w:rPr>
            <w:noProof/>
            <w:webHidden/>
          </w:rPr>
          <w:fldChar w:fldCharType="begin"/>
        </w:r>
        <w:r>
          <w:rPr>
            <w:noProof/>
            <w:webHidden/>
          </w:rPr>
          <w:instrText xml:space="preserve"> PAGEREF _Toc461119826 \h </w:instrText>
        </w:r>
        <w:r>
          <w:rPr>
            <w:noProof/>
            <w:webHidden/>
          </w:rPr>
        </w:r>
        <w:r>
          <w:rPr>
            <w:noProof/>
            <w:webHidden/>
          </w:rPr>
          <w:fldChar w:fldCharType="separate"/>
        </w:r>
        <w:r>
          <w:rPr>
            <w:noProof/>
            <w:webHidden/>
          </w:rPr>
          <w:t>29</w:t>
        </w:r>
        <w:r>
          <w:rPr>
            <w:noProof/>
            <w:webHidden/>
          </w:rPr>
          <w:fldChar w:fldCharType="end"/>
        </w:r>
      </w:hyperlink>
    </w:p>
    <w:p w14:paraId="245ACF5C" w14:textId="4AD1C33B" w:rsidR="0039477A" w:rsidRPr="0039477A" w:rsidRDefault="00CB37E6" w:rsidP="0039477A">
      <w:pPr>
        <w:pStyle w:val="TOC1"/>
        <w:tabs>
          <w:tab w:val="left" w:pos="440"/>
          <w:tab w:val="right" w:leader="dot" w:pos="9196"/>
        </w:tabs>
      </w:pPr>
      <w:r w:rsidRPr="00165319">
        <w:fldChar w:fldCharType="end"/>
      </w:r>
    </w:p>
    <w:p w14:paraId="1FDD4410" w14:textId="77777777" w:rsidR="007B31CA" w:rsidRPr="00165319" w:rsidRDefault="007B31CA" w:rsidP="002961FA">
      <w:pPr>
        <w:pStyle w:val="Heading1"/>
        <w:rPr>
          <w:lang w:val="en-GB"/>
        </w:rPr>
      </w:pPr>
      <w:bookmarkStart w:id="0" w:name="_Toc370300051"/>
      <w:bookmarkStart w:id="1" w:name="_Toc461119800"/>
      <w:r w:rsidRPr="00165319">
        <w:rPr>
          <w:lang w:val="en-GB"/>
        </w:rPr>
        <w:lastRenderedPageBreak/>
        <w:t>Introduction</w:t>
      </w:r>
      <w:bookmarkEnd w:id="0"/>
      <w:bookmarkEnd w:id="1"/>
    </w:p>
    <w:p w14:paraId="0688D42F" w14:textId="7FA10322" w:rsidR="007B31CA" w:rsidRPr="00165319" w:rsidRDefault="008A1F36" w:rsidP="007B31CA">
      <w:pPr>
        <w:pStyle w:val="BodyText1"/>
      </w:pPr>
      <w:r w:rsidRPr="00165319">
        <w:t>MyST</w:t>
      </w:r>
      <w:r w:rsidR="00067EE3" w:rsidRPr="00165319">
        <w:t xml:space="preserve"> Portal give</w:t>
      </w:r>
      <w:r w:rsidR="005A4FEA">
        <w:t>s</w:t>
      </w:r>
      <w:r w:rsidR="00067EE3" w:rsidRPr="00165319">
        <w:t xml:space="preserve"> the MyST experience on an iOS device. MyST</w:t>
      </w:r>
      <w:r w:rsidRPr="00165319">
        <w:t xml:space="preserve"> is a password protected area which allows all Secure Trading me</w:t>
      </w:r>
      <w:r w:rsidR="00067EE3" w:rsidRPr="00165319">
        <w:t>rchants to process transactions.</w:t>
      </w:r>
    </w:p>
    <w:p w14:paraId="4A40D5A8" w14:textId="77777777" w:rsidR="008A1F36" w:rsidRPr="00165319" w:rsidRDefault="008A1F36" w:rsidP="008A1F36">
      <w:pPr>
        <w:pStyle w:val="BodyText1"/>
      </w:pPr>
    </w:p>
    <w:p w14:paraId="34516BEB" w14:textId="77777777" w:rsidR="008A1F36" w:rsidRPr="00165319" w:rsidRDefault="008A1F36" w:rsidP="008A1F36">
      <w:pPr>
        <w:pStyle w:val="BodyText1"/>
      </w:pPr>
      <w:r w:rsidRPr="00165319">
        <w:t>It is located on the iOS App Store as “MyST Portal”.</w:t>
      </w:r>
    </w:p>
    <w:p w14:paraId="32A5E0B3" w14:textId="77777777" w:rsidR="008A1F36" w:rsidRPr="00165319" w:rsidRDefault="008A1F36" w:rsidP="008A1F36">
      <w:pPr>
        <w:pStyle w:val="BodyText1"/>
      </w:pPr>
    </w:p>
    <w:p w14:paraId="20AA1410" w14:textId="21A593F2" w:rsidR="008A1F36" w:rsidRPr="00165319" w:rsidRDefault="008A1F36" w:rsidP="008A1F36">
      <w:pPr>
        <w:pStyle w:val="BodyText1"/>
      </w:pPr>
      <w:r w:rsidRPr="00165319">
        <w:t>When you open a Secure Trading account you will be issued with a MyST login comprising a username (a valid email address) and password. You will also be advise</w:t>
      </w:r>
      <w:r w:rsidR="00982B90">
        <w:t>d of your sit</w:t>
      </w:r>
      <w:r w:rsidR="00244D45">
        <w:t>e</w:t>
      </w:r>
      <w:r w:rsidR="00982B90">
        <w:t>reference. A sitere</w:t>
      </w:r>
      <w:r w:rsidRPr="00165319">
        <w:t>ference is a unique code which identifies your account in our system.</w:t>
      </w:r>
    </w:p>
    <w:p w14:paraId="37D065E8" w14:textId="77777777" w:rsidR="008A1F36" w:rsidRPr="00165319" w:rsidRDefault="008A1F36" w:rsidP="008A1F36">
      <w:pPr>
        <w:pStyle w:val="BodyText1"/>
      </w:pPr>
    </w:p>
    <w:p w14:paraId="50E242AE" w14:textId="74BFC257" w:rsidR="008A1F36" w:rsidRPr="00165319" w:rsidRDefault="008A1F36" w:rsidP="008A1F36">
      <w:pPr>
        <w:pStyle w:val="BodyText1"/>
      </w:pPr>
      <w:r w:rsidRPr="00165319">
        <w:t>If you experience any problems using MyST, please contact our Support team – contact d</w:t>
      </w:r>
      <w:r w:rsidR="008B4361">
        <w:t xml:space="preserve">etails can be found in section </w:t>
      </w:r>
      <w:r w:rsidR="008B4361" w:rsidRPr="008B4361">
        <w:rPr>
          <w:b/>
        </w:rPr>
        <w:t>11</w:t>
      </w:r>
      <w:r w:rsidRPr="00165319">
        <w:t xml:space="preserve"> </w:t>
      </w:r>
      <w:r w:rsidRPr="00165319">
        <w:rPr>
          <w:b/>
        </w:rPr>
        <w:t>Further Information and Support.</w:t>
      </w:r>
      <w:r w:rsidRPr="00165319">
        <w:t xml:space="preserve"> </w:t>
      </w:r>
    </w:p>
    <w:p w14:paraId="1324FF68" w14:textId="77777777" w:rsidR="008A1F36" w:rsidRPr="00165319" w:rsidRDefault="008A1F36" w:rsidP="008A1F36">
      <w:pPr>
        <w:pStyle w:val="BodyText1"/>
      </w:pPr>
    </w:p>
    <w:tbl>
      <w:tblPr>
        <w:tblW w:w="8505" w:type="dxa"/>
        <w:tblInd w:w="817"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1"/>
        <w:gridCol w:w="7654"/>
      </w:tblGrid>
      <w:tr w:rsidR="008A1F36" w:rsidRPr="00165319" w14:paraId="4600B8C1" w14:textId="77777777" w:rsidTr="00256673">
        <w:trPr>
          <w:trHeight w:val="931"/>
        </w:trPr>
        <w:tc>
          <w:tcPr>
            <w:tcW w:w="851" w:type="dxa"/>
            <w:tcBorders>
              <w:top w:val="single" w:sz="4" w:space="0" w:color="E71B5A"/>
              <w:left w:val="single" w:sz="4" w:space="0" w:color="E71B5A"/>
              <w:bottom w:val="single" w:sz="4" w:space="0" w:color="E71B5A"/>
              <w:right w:val="nil"/>
            </w:tcBorders>
            <w:shd w:val="clear" w:color="auto" w:fill="F0E6EB"/>
            <w:vAlign w:val="center"/>
          </w:tcPr>
          <w:p w14:paraId="0D66E55E" w14:textId="77777777" w:rsidR="008A1F36" w:rsidRPr="00165319" w:rsidRDefault="008A1F36" w:rsidP="00256673">
            <w:pPr>
              <w:pStyle w:val="BodyText1"/>
              <w:ind w:left="0"/>
              <w:jc w:val="center"/>
            </w:pPr>
            <w:r w:rsidRPr="00165319">
              <w:rPr>
                <w:noProof/>
                <w:lang w:val="en-US" w:eastAsia="en-US"/>
              </w:rPr>
              <w:drawing>
                <wp:inline distT="0" distB="0" distL="0" distR="0" wp14:anchorId="79288D29" wp14:editId="23BC5269">
                  <wp:extent cx="360000" cy="360000"/>
                  <wp:effectExtent l="0" t="0" r="2540" b="2540"/>
                  <wp:docPr id="9" name="Picture 9"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3F79FD8C" w14:textId="77777777" w:rsidR="008A1F36" w:rsidRPr="00165319" w:rsidRDefault="008A1F36" w:rsidP="00256673">
            <w:pPr>
              <w:pStyle w:val="BodyText1"/>
              <w:ind w:left="0" w:right="175"/>
              <w:rPr>
                <w:rFonts w:cs="Calibri"/>
                <w:bCs/>
              </w:rPr>
            </w:pPr>
            <w:r w:rsidRPr="00165319">
              <w:rPr>
                <w:rFonts w:cs="Calibri"/>
                <w:bCs/>
              </w:rPr>
              <w:t>To use this app you must be using a iOS device running on iOS 9 or later.</w:t>
            </w:r>
          </w:p>
        </w:tc>
      </w:tr>
    </w:tbl>
    <w:p w14:paraId="24BC963D" w14:textId="77777777" w:rsidR="008A1F36" w:rsidRPr="00165319" w:rsidRDefault="008A1F36" w:rsidP="008A1F36">
      <w:pPr>
        <w:pStyle w:val="BodyText1"/>
      </w:pPr>
    </w:p>
    <w:p w14:paraId="71DC58A1" w14:textId="77777777" w:rsidR="00124FA4" w:rsidRPr="00165319" w:rsidRDefault="00124FA4" w:rsidP="00124FA4">
      <w:pPr>
        <w:pStyle w:val="Heading1"/>
        <w:rPr>
          <w:lang w:val="en-GB"/>
        </w:rPr>
      </w:pPr>
      <w:bookmarkStart w:id="2" w:name="_Toc370300055"/>
      <w:bookmarkStart w:id="3" w:name="_Toc461119801"/>
      <w:r w:rsidRPr="00165319">
        <w:rPr>
          <w:lang w:val="en-GB"/>
        </w:rPr>
        <w:lastRenderedPageBreak/>
        <w:t>Login In</w:t>
      </w:r>
      <w:bookmarkEnd w:id="3"/>
    </w:p>
    <w:p w14:paraId="35AAACA2" w14:textId="23E6FE0C" w:rsidR="00124FA4" w:rsidRDefault="00124FA4" w:rsidP="00A067FD">
      <w:pPr>
        <w:pStyle w:val="BodyText1"/>
      </w:pPr>
      <w:r w:rsidRPr="00165319">
        <w:t>Before you can use MyST iOS App you must first securely log in.</w:t>
      </w:r>
    </w:p>
    <w:p w14:paraId="2F78742E" w14:textId="77777777" w:rsidR="00A067FD" w:rsidRPr="00165319" w:rsidRDefault="00A067FD" w:rsidP="00A067FD">
      <w:pPr>
        <w:pStyle w:val="BodyText1"/>
      </w:pPr>
    </w:p>
    <w:p w14:paraId="6FAD87A2" w14:textId="77777777" w:rsidR="00124FA4" w:rsidRPr="00165319" w:rsidRDefault="00124FA4" w:rsidP="00124FA4">
      <w:pPr>
        <w:pStyle w:val="BodyText1"/>
      </w:pPr>
      <w:r w:rsidRPr="00165319">
        <w:t>The first page you will see when you open the app is the login screen as shown below:</w:t>
      </w:r>
    </w:p>
    <w:p w14:paraId="6F394850" w14:textId="77777777" w:rsidR="00124FA4" w:rsidRPr="00165319" w:rsidRDefault="00124FA4" w:rsidP="00124FA4">
      <w:pPr>
        <w:pStyle w:val="BodyText1"/>
      </w:pPr>
    </w:p>
    <w:p w14:paraId="039805A6" w14:textId="2C61D1A4" w:rsidR="00124FA4" w:rsidRPr="00165319" w:rsidRDefault="006047AA" w:rsidP="00124FA4">
      <w:pPr>
        <w:pStyle w:val="BodyText1"/>
        <w:jc w:val="center"/>
      </w:pPr>
      <w:r>
        <w:rPr>
          <w:noProof/>
          <w:lang w:val="en-US" w:eastAsia="en-US"/>
        </w:rPr>
        <w:drawing>
          <wp:inline distT="0" distB="0" distL="0" distR="0" wp14:anchorId="4CA3B042" wp14:editId="3FB43DA5">
            <wp:extent cx="2536633" cy="3383280"/>
            <wp:effectExtent l="0" t="0" r="3810" b="0"/>
            <wp:docPr id="6" name="Picture 6" descr="Screenshots/thumb_IMG_009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humb_IMG_0091_10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6633" cy="3383280"/>
                    </a:xfrm>
                    <a:prstGeom prst="rect">
                      <a:avLst/>
                    </a:prstGeom>
                    <a:noFill/>
                    <a:ln>
                      <a:noFill/>
                    </a:ln>
                  </pic:spPr>
                </pic:pic>
              </a:graphicData>
            </a:graphic>
          </wp:inline>
        </w:drawing>
      </w:r>
    </w:p>
    <w:p w14:paraId="7A1D6A06" w14:textId="6FDF8A22" w:rsidR="00124FA4" w:rsidRDefault="007546DD" w:rsidP="000E10DD">
      <w:pPr>
        <w:pStyle w:val="Caption"/>
        <w:ind w:firstLine="720"/>
        <w:rPr>
          <w:lang w:val="en-GB"/>
        </w:rPr>
      </w:pP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1</w:t>
      </w:r>
      <w:r w:rsidRPr="00165319">
        <w:rPr>
          <w:noProof/>
          <w:lang w:val="en-GB"/>
        </w:rPr>
        <w:fldChar w:fldCharType="end"/>
      </w:r>
      <w:r w:rsidRPr="00165319">
        <w:rPr>
          <w:lang w:val="en-GB"/>
        </w:rPr>
        <w:t xml:space="preserve"> – </w:t>
      </w:r>
      <w:r>
        <w:rPr>
          <w:lang w:val="en-GB"/>
        </w:rPr>
        <w:t>Login page</w:t>
      </w:r>
    </w:p>
    <w:tbl>
      <w:tblPr>
        <w:tblW w:w="8505" w:type="dxa"/>
        <w:tblInd w:w="817"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1"/>
        <w:gridCol w:w="7654"/>
      </w:tblGrid>
      <w:tr w:rsidR="00D3339E" w:rsidRPr="00165319" w14:paraId="4B239F4E" w14:textId="77777777" w:rsidTr="00F64EC2">
        <w:trPr>
          <w:trHeight w:val="920"/>
        </w:trPr>
        <w:tc>
          <w:tcPr>
            <w:tcW w:w="851" w:type="dxa"/>
            <w:tcBorders>
              <w:top w:val="single" w:sz="4" w:space="0" w:color="E71B5A"/>
              <w:left w:val="single" w:sz="4" w:space="0" w:color="E71B5A"/>
              <w:bottom w:val="single" w:sz="4" w:space="0" w:color="E71B5A"/>
              <w:right w:val="nil"/>
            </w:tcBorders>
            <w:shd w:val="clear" w:color="auto" w:fill="F0E6EB"/>
            <w:vAlign w:val="center"/>
          </w:tcPr>
          <w:p w14:paraId="5F5D9A9F" w14:textId="77777777" w:rsidR="00D3339E" w:rsidRPr="00165319" w:rsidRDefault="00D3339E" w:rsidP="00F64EC2">
            <w:pPr>
              <w:pStyle w:val="BodyText1"/>
              <w:ind w:left="0"/>
              <w:jc w:val="center"/>
            </w:pPr>
            <w:r w:rsidRPr="00165319">
              <w:rPr>
                <w:noProof/>
                <w:lang w:val="en-US" w:eastAsia="en-US"/>
              </w:rPr>
              <w:drawing>
                <wp:inline distT="0" distB="0" distL="0" distR="0" wp14:anchorId="30A356EB" wp14:editId="054A3836">
                  <wp:extent cx="360000" cy="360000"/>
                  <wp:effectExtent l="0" t="0" r="2540" b="2540"/>
                  <wp:docPr id="57" name="Picture 57"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2433E520" w14:textId="02F50416" w:rsidR="00D3339E" w:rsidRDefault="00D3339E" w:rsidP="00F64EC2">
            <w:pPr>
              <w:pStyle w:val="BodyText1"/>
              <w:ind w:left="0" w:right="175"/>
              <w:rPr>
                <w:rFonts w:cs="Calibri"/>
                <w:bCs/>
              </w:rPr>
            </w:pPr>
            <w:r>
              <w:rPr>
                <w:rFonts w:cs="Calibri"/>
                <w:bCs/>
              </w:rPr>
              <w:t xml:space="preserve">The ‘Need Help?’ button when press </w:t>
            </w:r>
            <w:r w:rsidR="00335C48">
              <w:rPr>
                <w:rFonts w:cs="Calibri"/>
                <w:bCs/>
              </w:rPr>
              <w:t>navigates</w:t>
            </w:r>
            <w:r>
              <w:rPr>
                <w:rFonts w:cs="Calibri"/>
                <w:bCs/>
              </w:rPr>
              <w:t xml:space="preserve"> to the Contact Us page.</w:t>
            </w:r>
          </w:p>
          <w:p w14:paraId="2501A4FF" w14:textId="03F3FF10" w:rsidR="00D3339E" w:rsidRPr="00D3339E" w:rsidRDefault="00D3339E" w:rsidP="00D3339E">
            <w:pPr>
              <w:pStyle w:val="BodyText1"/>
              <w:ind w:left="0" w:right="175"/>
              <w:rPr>
                <w:rFonts w:cs="Calibri"/>
                <w:b/>
                <w:bCs/>
              </w:rPr>
            </w:pPr>
            <w:r>
              <w:rPr>
                <w:rFonts w:cs="Calibri"/>
                <w:bCs/>
              </w:rPr>
              <w:t xml:space="preserve">This will be covered in </w:t>
            </w:r>
            <w:r w:rsidRPr="00335C48">
              <w:rPr>
                <w:rFonts w:cs="Calibri"/>
                <w:bCs/>
              </w:rPr>
              <w:t>section 8</w:t>
            </w:r>
            <w:r w:rsidR="00335C48">
              <w:rPr>
                <w:rFonts w:cs="Calibri"/>
                <w:b/>
                <w:bCs/>
              </w:rPr>
              <w:t xml:space="preserve"> -</w:t>
            </w:r>
            <w:r w:rsidRPr="00335C48">
              <w:rPr>
                <w:rFonts w:cs="Calibri"/>
                <w:b/>
                <w:bCs/>
              </w:rPr>
              <w:t xml:space="preserve"> </w:t>
            </w:r>
            <w:r>
              <w:rPr>
                <w:rFonts w:cs="Calibri"/>
                <w:b/>
                <w:bCs/>
              </w:rPr>
              <w:t>Contact Us page</w:t>
            </w:r>
            <w:r w:rsidR="00335C48">
              <w:rPr>
                <w:rFonts w:cs="Calibri"/>
                <w:b/>
                <w:bCs/>
              </w:rPr>
              <w:t>.</w:t>
            </w:r>
          </w:p>
        </w:tc>
      </w:tr>
    </w:tbl>
    <w:p w14:paraId="3B68685C" w14:textId="77777777" w:rsidR="00A067FD" w:rsidRDefault="00A067FD" w:rsidP="00E80F6C">
      <w:pPr>
        <w:pStyle w:val="BodyText1"/>
        <w:ind w:left="0"/>
      </w:pPr>
    </w:p>
    <w:p w14:paraId="438B6E27" w14:textId="77777777" w:rsidR="00E80F6C" w:rsidRDefault="00E80F6C" w:rsidP="00E80F6C">
      <w:pPr>
        <w:pStyle w:val="BodyText1"/>
        <w:ind w:left="0"/>
      </w:pPr>
    </w:p>
    <w:p w14:paraId="54328842" w14:textId="77777777" w:rsidR="00E80F6C" w:rsidRDefault="00E80F6C" w:rsidP="00E80F6C">
      <w:pPr>
        <w:pStyle w:val="BodyText1"/>
        <w:ind w:left="0"/>
      </w:pPr>
    </w:p>
    <w:p w14:paraId="31A221B2" w14:textId="77777777" w:rsidR="00E80F6C" w:rsidRDefault="00E80F6C" w:rsidP="00E80F6C">
      <w:pPr>
        <w:pStyle w:val="BodyText1"/>
        <w:ind w:left="0"/>
      </w:pPr>
    </w:p>
    <w:p w14:paraId="33F37BB6" w14:textId="77777777" w:rsidR="00E80F6C" w:rsidRDefault="00E80F6C" w:rsidP="00E80F6C">
      <w:pPr>
        <w:pStyle w:val="BodyText1"/>
        <w:ind w:left="0"/>
      </w:pPr>
    </w:p>
    <w:p w14:paraId="1EDDCAFD" w14:textId="77777777" w:rsidR="00E80F6C" w:rsidRDefault="00E80F6C" w:rsidP="00E80F6C">
      <w:pPr>
        <w:pStyle w:val="BodyText1"/>
        <w:ind w:left="0"/>
      </w:pPr>
    </w:p>
    <w:p w14:paraId="3DC10588" w14:textId="77777777" w:rsidR="00E80F6C" w:rsidRDefault="00E80F6C" w:rsidP="00E80F6C">
      <w:pPr>
        <w:pStyle w:val="BodyText1"/>
        <w:ind w:left="0"/>
      </w:pPr>
    </w:p>
    <w:p w14:paraId="30FE0009" w14:textId="77777777" w:rsidR="00E80F6C" w:rsidRDefault="00E80F6C" w:rsidP="00E80F6C">
      <w:pPr>
        <w:pStyle w:val="BodyText1"/>
        <w:ind w:left="0"/>
      </w:pPr>
    </w:p>
    <w:p w14:paraId="1B5413A4" w14:textId="77777777" w:rsidR="00E80F6C" w:rsidRDefault="00E80F6C" w:rsidP="00E80F6C">
      <w:pPr>
        <w:pStyle w:val="BodyText1"/>
        <w:ind w:left="0"/>
      </w:pPr>
    </w:p>
    <w:p w14:paraId="0382412A" w14:textId="77777777" w:rsidR="00E80F6C" w:rsidRDefault="00E80F6C" w:rsidP="00E80F6C">
      <w:pPr>
        <w:pStyle w:val="BodyText1"/>
        <w:ind w:left="0"/>
      </w:pPr>
    </w:p>
    <w:p w14:paraId="370A9FC8" w14:textId="77777777" w:rsidR="00E80F6C" w:rsidRDefault="00E80F6C" w:rsidP="00E80F6C">
      <w:pPr>
        <w:pStyle w:val="BodyText1"/>
        <w:ind w:left="0"/>
      </w:pPr>
    </w:p>
    <w:p w14:paraId="2DA085FD" w14:textId="77777777" w:rsidR="00E80F6C" w:rsidRDefault="00E80F6C" w:rsidP="00E80F6C">
      <w:pPr>
        <w:pStyle w:val="BodyText1"/>
        <w:ind w:left="0"/>
      </w:pPr>
    </w:p>
    <w:p w14:paraId="0240F595" w14:textId="77777777" w:rsidR="00E80F6C" w:rsidRDefault="00E80F6C" w:rsidP="00E80F6C">
      <w:pPr>
        <w:pStyle w:val="BodyText1"/>
        <w:ind w:left="0"/>
      </w:pPr>
    </w:p>
    <w:p w14:paraId="111A1139" w14:textId="77777777" w:rsidR="00E80F6C" w:rsidRDefault="00E80F6C" w:rsidP="00E80F6C">
      <w:pPr>
        <w:pStyle w:val="BodyText1"/>
        <w:ind w:left="0"/>
      </w:pPr>
    </w:p>
    <w:p w14:paraId="3013851D" w14:textId="77777777" w:rsidR="00E80F6C" w:rsidRDefault="00E80F6C" w:rsidP="00E80F6C">
      <w:pPr>
        <w:pStyle w:val="BodyText1"/>
        <w:ind w:left="0"/>
      </w:pPr>
    </w:p>
    <w:p w14:paraId="77E66600" w14:textId="77777777" w:rsidR="00E80F6C" w:rsidRDefault="00E80F6C" w:rsidP="00E80F6C">
      <w:pPr>
        <w:pStyle w:val="BodyText1"/>
        <w:ind w:left="0"/>
      </w:pPr>
    </w:p>
    <w:p w14:paraId="5CE3FE3E" w14:textId="77777777" w:rsidR="00E80F6C" w:rsidRDefault="00E80F6C" w:rsidP="00E80F6C">
      <w:pPr>
        <w:pStyle w:val="BodyText1"/>
        <w:ind w:left="0"/>
      </w:pPr>
    </w:p>
    <w:p w14:paraId="319D6E43" w14:textId="77777777" w:rsidR="00E80F6C" w:rsidRDefault="00E80F6C" w:rsidP="00E80F6C">
      <w:pPr>
        <w:pStyle w:val="BodyText1"/>
        <w:ind w:left="0"/>
      </w:pPr>
    </w:p>
    <w:p w14:paraId="7F9BBCBA" w14:textId="77777777" w:rsidR="00E80F6C" w:rsidRDefault="00E80F6C" w:rsidP="00E80F6C">
      <w:pPr>
        <w:pStyle w:val="BodyText1"/>
        <w:ind w:left="0"/>
      </w:pPr>
    </w:p>
    <w:p w14:paraId="14A43B36" w14:textId="77777777" w:rsidR="00E80F6C" w:rsidRDefault="00E80F6C" w:rsidP="00E80F6C">
      <w:pPr>
        <w:pStyle w:val="BodyText1"/>
        <w:ind w:left="0"/>
      </w:pPr>
    </w:p>
    <w:p w14:paraId="7B804208" w14:textId="77777777" w:rsidR="00E80F6C" w:rsidRDefault="00E80F6C" w:rsidP="00E80F6C">
      <w:pPr>
        <w:pStyle w:val="BodyText1"/>
        <w:ind w:left="0"/>
      </w:pPr>
    </w:p>
    <w:p w14:paraId="02722EB0" w14:textId="77777777" w:rsidR="00E80F6C" w:rsidRDefault="00E80F6C" w:rsidP="00E80F6C">
      <w:pPr>
        <w:pStyle w:val="BodyText1"/>
        <w:ind w:left="0"/>
      </w:pPr>
    </w:p>
    <w:p w14:paraId="7175BA20" w14:textId="77777777" w:rsidR="00E80F6C" w:rsidRDefault="00E80F6C" w:rsidP="00E80F6C">
      <w:pPr>
        <w:pStyle w:val="BodyText1"/>
        <w:ind w:left="0"/>
      </w:pPr>
    </w:p>
    <w:p w14:paraId="7508B19B" w14:textId="77777777" w:rsidR="00E80F6C" w:rsidRDefault="00E80F6C" w:rsidP="00E80F6C">
      <w:pPr>
        <w:pStyle w:val="BodyText1"/>
        <w:ind w:left="0"/>
      </w:pPr>
    </w:p>
    <w:p w14:paraId="55795546" w14:textId="77777777" w:rsidR="00124FA4" w:rsidRPr="00165319" w:rsidRDefault="00124FA4" w:rsidP="00124FA4">
      <w:pPr>
        <w:pStyle w:val="BodyText1"/>
      </w:pPr>
      <w:r w:rsidRPr="00165319">
        <w:lastRenderedPageBreak/>
        <w:t>Enter your username and password in the boxes provided and click the “Login” button.</w:t>
      </w:r>
    </w:p>
    <w:p w14:paraId="2AC94A41" w14:textId="77777777" w:rsidR="00124FA4" w:rsidRPr="00165319" w:rsidRDefault="00124FA4" w:rsidP="00124FA4">
      <w:pPr>
        <w:pStyle w:val="BodyText1"/>
        <w:ind w:left="0"/>
        <w:jc w:val="center"/>
      </w:pPr>
    </w:p>
    <w:p w14:paraId="073261B4" w14:textId="77777777" w:rsidR="00124FA4" w:rsidRPr="00165319" w:rsidRDefault="00124FA4" w:rsidP="00124FA4">
      <w:pPr>
        <w:pStyle w:val="BodyText1"/>
      </w:pPr>
      <w:r w:rsidRPr="00165319">
        <w:t>Alternatively, you can switch from the first box to the next by pressing “Next” on the keyboard then press “Go” to login as shown below:</w:t>
      </w:r>
    </w:p>
    <w:p w14:paraId="32DAF1CF" w14:textId="77777777" w:rsidR="00124FA4" w:rsidRPr="00165319" w:rsidRDefault="00124FA4" w:rsidP="00124FA4">
      <w:pPr>
        <w:pStyle w:val="BodyText1"/>
      </w:pPr>
    </w:p>
    <w:p w14:paraId="147B6D9D" w14:textId="7A96B7C6" w:rsidR="00124FA4" w:rsidRPr="00165319" w:rsidRDefault="00DE7836" w:rsidP="00124FA4">
      <w:pPr>
        <w:pStyle w:val="BodyText1"/>
        <w:jc w:val="center"/>
      </w:pPr>
      <w:r>
        <w:rPr>
          <w:noProof/>
          <w:lang w:val="en-US" w:eastAsia="en-US"/>
        </w:rPr>
        <w:drawing>
          <wp:inline distT="0" distB="0" distL="0" distR="0" wp14:anchorId="29513BF9" wp14:editId="6E508103">
            <wp:extent cx="2536632" cy="3383280"/>
            <wp:effectExtent l="0" t="0" r="3810" b="0"/>
            <wp:docPr id="14" name="Picture 14" descr="Screenshots/thumb_IMG_009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humb_IMG_0092_102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r>
        <w:rPr>
          <w:noProof/>
          <w:lang w:val="en-US" w:eastAsia="en-US"/>
        </w:rPr>
        <w:drawing>
          <wp:inline distT="0" distB="0" distL="0" distR="0" wp14:anchorId="79C28117" wp14:editId="08CCB981">
            <wp:extent cx="2536632" cy="3383280"/>
            <wp:effectExtent l="0" t="0" r="3810" b="0"/>
            <wp:docPr id="15" name="Picture 15" descr="Screenshots/thumb_IMG_009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thumb_IMG_0093_10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5E28EA96" w14:textId="712443F0" w:rsidR="00124FA4" w:rsidRPr="0055494B" w:rsidRDefault="003E7141" w:rsidP="0055494B">
      <w:pPr>
        <w:pStyle w:val="Caption"/>
        <w:ind w:left="1440"/>
        <w:jc w:val="left"/>
        <w:rPr>
          <w:lang w:val="en-GB"/>
        </w:rPr>
      </w:pPr>
      <w:r>
        <w:rPr>
          <w:lang w:val="en-GB"/>
        </w:rPr>
        <w:t xml:space="preserve"> </w:t>
      </w:r>
      <w:r w:rsidR="004E124F">
        <w:rPr>
          <w:lang w:val="en-GB"/>
        </w:rPr>
        <w:t xml:space="preserve">  </w:t>
      </w:r>
      <w:r w:rsidR="00563525" w:rsidRPr="00165319">
        <w:rPr>
          <w:lang w:val="en-GB"/>
        </w:rPr>
        <w:t xml:space="preserve">Figure </w:t>
      </w:r>
      <w:r w:rsidR="00563525" w:rsidRPr="00165319">
        <w:rPr>
          <w:lang w:val="en-GB"/>
        </w:rPr>
        <w:fldChar w:fldCharType="begin"/>
      </w:r>
      <w:r w:rsidR="00563525" w:rsidRPr="00165319">
        <w:rPr>
          <w:lang w:val="en-GB"/>
        </w:rPr>
        <w:instrText xml:space="preserve"> SEQ Figure \* ARABIC </w:instrText>
      </w:r>
      <w:r w:rsidR="00563525" w:rsidRPr="00165319">
        <w:rPr>
          <w:lang w:val="en-GB"/>
        </w:rPr>
        <w:fldChar w:fldCharType="separate"/>
      </w:r>
      <w:r w:rsidR="008E53AC">
        <w:rPr>
          <w:noProof/>
          <w:lang w:val="en-GB"/>
        </w:rPr>
        <w:t>2</w:t>
      </w:r>
      <w:r w:rsidR="00563525" w:rsidRPr="00165319">
        <w:rPr>
          <w:noProof/>
          <w:lang w:val="en-GB"/>
        </w:rPr>
        <w:fldChar w:fldCharType="end"/>
      </w:r>
      <w:r w:rsidR="00563525" w:rsidRPr="00165319">
        <w:rPr>
          <w:lang w:val="en-GB"/>
        </w:rPr>
        <w:t xml:space="preserve"> – </w:t>
      </w:r>
      <w:r w:rsidR="000D7604">
        <w:rPr>
          <w:lang w:val="en-GB"/>
        </w:rPr>
        <w:t>Keyboard ‘Next’ button</w:t>
      </w:r>
      <w:r w:rsidR="004E124F">
        <w:rPr>
          <w:lang w:val="en-GB"/>
        </w:rPr>
        <w:tab/>
        <w:t xml:space="preserve">   </w:t>
      </w:r>
      <w:r w:rsidR="00563525" w:rsidRPr="00165319">
        <w:rPr>
          <w:lang w:val="en-GB"/>
        </w:rPr>
        <w:t xml:space="preserve">Figure </w:t>
      </w:r>
      <w:r w:rsidR="00563525" w:rsidRPr="00165319">
        <w:rPr>
          <w:lang w:val="en-GB"/>
        </w:rPr>
        <w:fldChar w:fldCharType="begin"/>
      </w:r>
      <w:r w:rsidR="00563525" w:rsidRPr="00165319">
        <w:rPr>
          <w:lang w:val="en-GB"/>
        </w:rPr>
        <w:instrText xml:space="preserve"> SEQ Figure \* ARABIC </w:instrText>
      </w:r>
      <w:r w:rsidR="00563525" w:rsidRPr="00165319">
        <w:rPr>
          <w:lang w:val="en-GB"/>
        </w:rPr>
        <w:fldChar w:fldCharType="separate"/>
      </w:r>
      <w:r w:rsidR="008E53AC">
        <w:rPr>
          <w:noProof/>
          <w:lang w:val="en-GB"/>
        </w:rPr>
        <w:t>3</w:t>
      </w:r>
      <w:r w:rsidR="00563525" w:rsidRPr="00165319">
        <w:rPr>
          <w:noProof/>
          <w:lang w:val="en-GB"/>
        </w:rPr>
        <w:fldChar w:fldCharType="end"/>
      </w:r>
      <w:r w:rsidR="00563525" w:rsidRPr="00165319">
        <w:rPr>
          <w:lang w:val="en-GB"/>
        </w:rPr>
        <w:t xml:space="preserve"> – </w:t>
      </w:r>
      <w:r w:rsidR="00563525">
        <w:rPr>
          <w:lang w:val="en-GB"/>
        </w:rPr>
        <w:t>Keyboard ‘Go’ button</w:t>
      </w:r>
    </w:p>
    <w:tbl>
      <w:tblPr>
        <w:tblW w:w="8505" w:type="dxa"/>
        <w:tblInd w:w="817"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1"/>
        <w:gridCol w:w="7654"/>
      </w:tblGrid>
      <w:tr w:rsidR="00124FA4" w:rsidRPr="00165319" w14:paraId="0301339D" w14:textId="77777777" w:rsidTr="00256673">
        <w:trPr>
          <w:trHeight w:val="920"/>
        </w:trPr>
        <w:tc>
          <w:tcPr>
            <w:tcW w:w="851" w:type="dxa"/>
            <w:tcBorders>
              <w:top w:val="single" w:sz="4" w:space="0" w:color="E71B5A"/>
              <w:left w:val="single" w:sz="4" w:space="0" w:color="E71B5A"/>
              <w:bottom w:val="single" w:sz="4" w:space="0" w:color="E71B5A"/>
              <w:right w:val="nil"/>
            </w:tcBorders>
            <w:shd w:val="clear" w:color="auto" w:fill="F0E6EB"/>
            <w:vAlign w:val="center"/>
          </w:tcPr>
          <w:p w14:paraId="62BC726D" w14:textId="77777777" w:rsidR="00124FA4" w:rsidRPr="00165319" w:rsidRDefault="00124FA4" w:rsidP="00256673">
            <w:pPr>
              <w:pStyle w:val="BodyText1"/>
              <w:ind w:left="0"/>
              <w:jc w:val="center"/>
            </w:pPr>
            <w:r w:rsidRPr="00165319">
              <w:rPr>
                <w:noProof/>
                <w:lang w:val="en-US" w:eastAsia="en-US"/>
              </w:rPr>
              <w:drawing>
                <wp:inline distT="0" distB="0" distL="0" distR="0" wp14:anchorId="0CCCEA07" wp14:editId="2C3AB402">
                  <wp:extent cx="360000" cy="360000"/>
                  <wp:effectExtent l="0" t="0" r="2540" b="2540"/>
                  <wp:docPr id="1" name="Picture 1"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727EBC0D" w14:textId="77777777" w:rsidR="00124FA4" w:rsidRPr="00165319" w:rsidRDefault="00124FA4" w:rsidP="00256673">
            <w:pPr>
              <w:pStyle w:val="BodyText1"/>
              <w:ind w:left="0" w:right="175"/>
              <w:rPr>
                <w:rFonts w:cs="Calibri"/>
                <w:bCs/>
              </w:rPr>
            </w:pPr>
            <w:r w:rsidRPr="00165319">
              <w:rPr>
                <w:rFonts w:cs="Calibri"/>
                <w:b/>
                <w:bCs/>
              </w:rPr>
              <w:t>Please note</w:t>
            </w:r>
            <w:r w:rsidRPr="00165319">
              <w:rPr>
                <w:rFonts w:cs="Calibri"/>
                <w:bCs/>
              </w:rPr>
              <w:t xml:space="preserve"> that passwords are case sensitive</w:t>
            </w:r>
          </w:p>
        </w:tc>
      </w:tr>
    </w:tbl>
    <w:p w14:paraId="6025CF4C" w14:textId="77777777" w:rsidR="00124FA4" w:rsidRPr="00165319" w:rsidRDefault="00124FA4" w:rsidP="00124FA4">
      <w:pPr>
        <w:pStyle w:val="BodyText1"/>
      </w:pPr>
    </w:p>
    <w:p w14:paraId="258E7878" w14:textId="449F064A" w:rsidR="00124FA4" w:rsidRPr="00165319" w:rsidRDefault="00124FA4" w:rsidP="00124FA4">
      <w:pPr>
        <w:pStyle w:val="BodyText1"/>
      </w:pPr>
      <w:r w:rsidRPr="00165319">
        <w:t>If you are unable to log in</w:t>
      </w:r>
      <w:r w:rsidR="00067EE3" w:rsidRPr="00165319">
        <w:t>, contact your M</w:t>
      </w:r>
      <w:r w:rsidRPr="00165319">
        <w:t>yST Site-Admin user. If you do not know who this is, contact</w:t>
      </w:r>
      <w:r w:rsidR="000D7604">
        <w:t xml:space="preserve"> our Support team (see section </w:t>
      </w:r>
      <w:r w:rsidR="008B4361" w:rsidRPr="008B4361">
        <w:rPr>
          <w:b/>
        </w:rPr>
        <w:t>11</w:t>
      </w:r>
      <w:r w:rsidR="008B4361" w:rsidRPr="00165319">
        <w:t xml:space="preserve"> </w:t>
      </w:r>
      <w:r w:rsidR="008B4361" w:rsidRPr="00165319">
        <w:rPr>
          <w:b/>
        </w:rPr>
        <w:t>Further Information and Support</w:t>
      </w:r>
      <w:r w:rsidRPr="00165319">
        <w:t>)</w:t>
      </w:r>
    </w:p>
    <w:p w14:paraId="65B0669D" w14:textId="11440EAA" w:rsidR="007B31CA" w:rsidRPr="00165319" w:rsidRDefault="00262E42" w:rsidP="002961FA">
      <w:pPr>
        <w:pStyle w:val="Heading1"/>
        <w:rPr>
          <w:lang w:val="en-GB"/>
        </w:rPr>
      </w:pPr>
      <w:bookmarkStart w:id="4" w:name="_Toc461119802"/>
      <w:bookmarkEnd w:id="2"/>
      <w:r w:rsidRPr="00165319">
        <w:rPr>
          <w:lang w:val="en-GB"/>
        </w:rPr>
        <w:lastRenderedPageBreak/>
        <w:t>Home Page</w:t>
      </w:r>
      <w:bookmarkEnd w:id="4"/>
    </w:p>
    <w:p w14:paraId="3B5D78C4" w14:textId="0AE1DA19" w:rsidR="007B31CA" w:rsidRPr="00165319" w:rsidRDefault="00A832C0" w:rsidP="00E80F6C">
      <w:pPr>
        <w:pStyle w:val="BodyText1"/>
        <w:ind w:left="0" w:firstLine="709"/>
      </w:pPr>
      <w:r w:rsidRPr="00165319">
        <w:t>The homepage displays transaction</w:t>
      </w:r>
      <w:r w:rsidR="007A720E" w:rsidRPr="00165319">
        <w:t>s textually broken down into 4</w:t>
      </w:r>
      <w:r w:rsidR="0004299C" w:rsidRPr="00165319">
        <w:t xml:space="preserve"> sections: </w:t>
      </w:r>
    </w:p>
    <w:p w14:paraId="3890033F" w14:textId="6FC7C5E7" w:rsidR="00A832C0" w:rsidRPr="00165319" w:rsidRDefault="00A832C0" w:rsidP="00A832C0">
      <w:pPr>
        <w:pStyle w:val="BodyText1"/>
        <w:numPr>
          <w:ilvl w:val="0"/>
          <w:numId w:val="14"/>
        </w:numPr>
      </w:pPr>
      <w:r w:rsidRPr="00165319">
        <w:t xml:space="preserve">Total – This displays all transactions. </w:t>
      </w:r>
    </w:p>
    <w:p w14:paraId="07D96806" w14:textId="1CF574D2" w:rsidR="00A832C0" w:rsidRPr="00165319" w:rsidRDefault="00427BCA" w:rsidP="00A832C0">
      <w:pPr>
        <w:pStyle w:val="BodyText1"/>
        <w:numPr>
          <w:ilvl w:val="0"/>
          <w:numId w:val="14"/>
        </w:numPr>
      </w:pPr>
      <w:r>
        <w:t>Past 24 Hours</w:t>
      </w:r>
      <w:r w:rsidR="00A832C0" w:rsidRPr="00165319">
        <w:t xml:space="preserve"> – This displays all transactions occurred </w:t>
      </w:r>
      <w:r w:rsidR="005C1B93" w:rsidRPr="00165319">
        <w:t>today</w:t>
      </w:r>
      <w:r w:rsidR="00A832C0" w:rsidRPr="00165319">
        <w:t>.</w:t>
      </w:r>
    </w:p>
    <w:p w14:paraId="66371F9A" w14:textId="30C90E82" w:rsidR="00A832C0" w:rsidRPr="00165319" w:rsidRDefault="00427BCA" w:rsidP="00A832C0">
      <w:pPr>
        <w:pStyle w:val="BodyText1"/>
        <w:numPr>
          <w:ilvl w:val="0"/>
          <w:numId w:val="14"/>
        </w:numPr>
      </w:pPr>
      <w:r>
        <w:t>Past 6 Days</w:t>
      </w:r>
      <w:r w:rsidR="00A832C0" w:rsidRPr="00165319">
        <w:t xml:space="preserve"> – This displays all transactions occurred in the past </w:t>
      </w:r>
      <w:r>
        <w:t>six</w:t>
      </w:r>
      <w:r w:rsidR="00A832C0" w:rsidRPr="00165319">
        <w:t xml:space="preserve"> days.</w:t>
      </w:r>
    </w:p>
    <w:p w14:paraId="73F31791" w14:textId="6323CFB8" w:rsidR="007A720E" w:rsidRPr="00165319" w:rsidRDefault="00427BCA" w:rsidP="007A720E">
      <w:pPr>
        <w:pStyle w:val="BodyText1"/>
        <w:numPr>
          <w:ilvl w:val="0"/>
          <w:numId w:val="14"/>
        </w:numPr>
      </w:pPr>
      <w:r>
        <w:t>Past 30 Days</w:t>
      </w:r>
      <w:r w:rsidR="00A832C0" w:rsidRPr="00165319">
        <w:t xml:space="preserve"> – This displays all transaction occurred in the past thirty days.</w:t>
      </w:r>
    </w:p>
    <w:p w14:paraId="31464835" w14:textId="77777777" w:rsidR="00281DE3" w:rsidRPr="00165319" w:rsidRDefault="00281DE3" w:rsidP="00281DE3">
      <w:pPr>
        <w:pStyle w:val="BodyText1"/>
        <w:ind w:left="0"/>
      </w:pPr>
    </w:p>
    <w:p w14:paraId="704CDEC9" w14:textId="32BC624E" w:rsidR="00281DE3" w:rsidRPr="00165319" w:rsidRDefault="00983FFB" w:rsidP="00783710">
      <w:pPr>
        <w:pStyle w:val="BodyText1"/>
      </w:pPr>
      <w:r>
        <w:rPr>
          <w:noProof/>
          <w:lang w:val="en-US" w:eastAsia="en-US"/>
        </w:rPr>
        <w:drawing>
          <wp:inline distT="0" distB="0" distL="0" distR="0" wp14:anchorId="33F430DF" wp14:editId="7FCDB5BA">
            <wp:extent cx="2673748" cy="3566160"/>
            <wp:effectExtent l="0" t="0" r="0" b="0"/>
            <wp:docPr id="25" name="Picture 25" descr="Screenshots/thumb_IMG_010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humb_IMG_0103_102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3748" cy="3566160"/>
                    </a:xfrm>
                    <a:prstGeom prst="rect">
                      <a:avLst/>
                    </a:prstGeom>
                    <a:noFill/>
                    <a:ln>
                      <a:noFill/>
                    </a:ln>
                  </pic:spPr>
                </pic:pic>
              </a:graphicData>
            </a:graphic>
          </wp:inline>
        </w:drawing>
      </w:r>
      <w:r w:rsidR="009A3214">
        <w:rPr>
          <w:noProof/>
          <w:lang w:val="en-US" w:eastAsia="en-US"/>
        </w:rPr>
        <w:drawing>
          <wp:inline distT="0" distB="0" distL="0" distR="0" wp14:anchorId="00142048" wp14:editId="1F272ABF">
            <wp:extent cx="2673748" cy="3566160"/>
            <wp:effectExtent l="0" t="0" r="0" b="0"/>
            <wp:docPr id="29" name="Picture 29" descr="Screenshots/thumb_IMG_010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thumb_IMG_0104_102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748" cy="3566160"/>
                    </a:xfrm>
                    <a:prstGeom prst="rect">
                      <a:avLst/>
                    </a:prstGeom>
                    <a:noFill/>
                    <a:ln>
                      <a:noFill/>
                    </a:ln>
                  </pic:spPr>
                </pic:pic>
              </a:graphicData>
            </a:graphic>
          </wp:inline>
        </w:drawing>
      </w:r>
    </w:p>
    <w:p w14:paraId="6CA7B406" w14:textId="0EE2266F" w:rsidR="00783710" w:rsidRPr="00FE4F24" w:rsidRDefault="00783710" w:rsidP="00790CFD">
      <w:pPr>
        <w:pStyle w:val="Caption"/>
        <w:ind w:left="720" w:firstLine="720"/>
        <w:jc w:val="left"/>
        <w:rPr>
          <w:lang w:val="en-GB"/>
        </w:rPr>
      </w:pP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4</w:t>
      </w:r>
      <w:r w:rsidRPr="00165319">
        <w:rPr>
          <w:noProof/>
          <w:lang w:val="en-GB"/>
        </w:rPr>
        <w:fldChar w:fldCharType="end"/>
      </w:r>
      <w:r w:rsidRPr="00165319">
        <w:rPr>
          <w:lang w:val="en-GB"/>
        </w:rPr>
        <w:t xml:space="preserve"> – </w:t>
      </w:r>
      <w:r>
        <w:rPr>
          <w:lang w:val="en-GB"/>
        </w:rPr>
        <w:t>Bar Chart</w:t>
      </w:r>
      <w:r w:rsidR="00790CFD">
        <w:rPr>
          <w:lang w:val="en-GB"/>
        </w:rPr>
        <w:t>: All Transactions</w:t>
      </w:r>
      <w:r w:rsidR="00790CFD">
        <w:rPr>
          <w:lang w:val="en-GB"/>
        </w:rPr>
        <w:tab/>
        <w:t xml:space="preserve">     </w:t>
      </w: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5</w:t>
      </w:r>
      <w:r w:rsidRPr="00165319">
        <w:rPr>
          <w:noProof/>
          <w:lang w:val="en-GB"/>
        </w:rPr>
        <w:fldChar w:fldCharType="end"/>
      </w:r>
      <w:r w:rsidRPr="00165319">
        <w:rPr>
          <w:lang w:val="en-GB"/>
        </w:rPr>
        <w:t xml:space="preserve"> – </w:t>
      </w:r>
      <w:r w:rsidR="00790CFD">
        <w:rPr>
          <w:lang w:val="en-GB"/>
        </w:rPr>
        <w:t>Bar Chart: Refund Transactions</w:t>
      </w:r>
    </w:p>
    <w:p w14:paraId="0F160654" w14:textId="34F66C5B" w:rsidR="00783710" w:rsidRPr="00FE4F24" w:rsidRDefault="00783710" w:rsidP="00783710">
      <w:pPr>
        <w:pStyle w:val="Caption"/>
        <w:ind w:left="720" w:firstLine="720"/>
        <w:jc w:val="left"/>
        <w:rPr>
          <w:lang w:val="en-GB"/>
        </w:rPr>
      </w:pPr>
    </w:p>
    <w:p w14:paraId="57F6D24A" w14:textId="77777777" w:rsidR="00281DE3" w:rsidRPr="00165319" w:rsidRDefault="00281DE3" w:rsidP="007A720E">
      <w:pPr>
        <w:pStyle w:val="BodyText1"/>
        <w:ind w:left="1429"/>
      </w:pPr>
    </w:p>
    <w:p w14:paraId="489EC600" w14:textId="77777777" w:rsidR="00281DE3" w:rsidRPr="00165319" w:rsidRDefault="00281DE3" w:rsidP="007B31CA">
      <w:pPr>
        <w:pStyle w:val="BodyText1"/>
      </w:pPr>
    </w:p>
    <w:p w14:paraId="0E1EC957" w14:textId="77777777" w:rsidR="00281DE3" w:rsidRPr="00165319" w:rsidRDefault="00281DE3" w:rsidP="007B31CA">
      <w:pPr>
        <w:pStyle w:val="BodyText1"/>
      </w:pPr>
    </w:p>
    <w:p w14:paraId="4E1ED231" w14:textId="77777777" w:rsidR="00281DE3" w:rsidRPr="00165319" w:rsidRDefault="00281DE3" w:rsidP="007B31CA">
      <w:pPr>
        <w:pStyle w:val="BodyText1"/>
      </w:pPr>
    </w:p>
    <w:p w14:paraId="0F727580" w14:textId="77777777" w:rsidR="00281DE3" w:rsidRPr="00165319" w:rsidRDefault="00281DE3" w:rsidP="007B31CA">
      <w:pPr>
        <w:pStyle w:val="BodyText1"/>
      </w:pPr>
    </w:p>
    <w:p w14:paraId="35125EDB" w14:textId="77777777" w:rsidR="00281DE3" w:rsidRPr="00165319" w:rsidRDefault="00281DE3" w:rsidP="007B31CA">
      <w:pPr>
        <w:pStyle w:val="BodyText1"/>
      </w:pPr>
    </w:p>
    <w:p w14:paraId="1CCDC99C" w14:textId="77777777" w:rsidR="00281DE3" w:rsidRPr="00165319" w:rsidRDefault="00281DE3" w:rsidP="007B31CA">
      <w:pPr>
        <w:pStyle w:val="BodyText1"/>
      </w:pPr>
    </w:p>
    <w:p w14:paraId="1DBC152E" w14:textId="77777777" w:rsidR="00281DE3" w:rsidRPr="00165319" w:rsidRDefault="00281DE3" w:rsidP="007B31CA">
      <w:pPr>
        <w:pStyle w:val="BodyText1"/>
      </w:pPr>
    </w:p>
    <w:p w14:paraId="53853F54" w14:textId="77777777" w:rsidR="00281DE3" w:rsidRPr="00165319" w:rsidRDefault="00281DE3" w:rsidP="007B31CA">
      <w:pPr>
        <w:pStyle w:val="BodyText1"/>
      </w:pPr>
    </w:p>
    <w:p w14:paraId="39DB6D81" w14:textId="77777777" w:rsidR="00281DE3" w:rsidRPr="00165319" w:rsidRDefault="00281DE3" w:rsidP="007B31CA">
      <w:pPr>
        <w:pStyle w:val="BodyText1"/>
      </w:pPr>
    </w:p>
    <w:p w14:paraId="3204CE99" w14:textId="77777777" w:rsidR="00281DE3" w:rsidRPr="00165319" w:rsidRDefault="00281DE3" w:rsidP="007B31CA">
      <w:pPr>
        <w:pStyle w:val="BodyText1"/>
      </w:pPr>
    </w:p>
    <w:p w14:paraId="7D768A29" w14:textId="77777777" w:rsidR="00281DE3" w:rsidRPr="00165319" w:rsidRDefault="00281DE3" w:rsidP="007B31CA">
      <w:pPr>
        <w:pStyle w:val="BodyText1"/>
      </w:pPr>
    </w:p>
    <w:p w14:paraId="479F4B25" w14:textId="77777777" w:rsidR="00281DE3" w:rsidRPr="00165319" w:rsidRDefault="00281DE3" w:rsidP="007B31CA">
      <w:pPr>
        <w:pStyle w:val="BodyText1"/>
      </w:pPr>
    </w:p>
    <w:p w14:paraId="451294D8" w14:textId="77777777" w:rsidR="00281DE3" w:rsidRPr="00165319" w:rsidRDefault="00281DE3" w:rsidP="007B31CA">
      <w:pPr>
        <w:pStyle w:val="BodyText1"/>
      </w:pPr>
    </w:p>
    <w:p w14:paraId="74E50A77" w14:textId="77777777" w:rsidR="00281DE3" w:rsidRDefault="00281DE3" w:rsidP="007B31CA">
      <w:pPr>
        <w:pStyle w:val="BodyText1"/>
      </w:pPr>
    </w:p>
    <w:p w14:paraId="48EC5763" w14:textId="77777777" w:rsidR="00E80F6C" w:rsidRDefault="00E80F6C" w:rsidP="007B31CA">
      <w:pPr>
        <w:pStyle w:val="BodyText1"/>
      </w:pPr>
    </w:p>
    <w:p w14:paraId="2DE148A2" w14:textId="77777777" w:rsidR="00E80F6C" w:rsidRDefault="00E80F6C" w:rsidP="007B31CA">
      <w:pPr>
        <w:pStyle w:val="BodyText1"/>
      </w:pPr>
    </w:p>
    <w:p w14:paraId="36AC3642" w14:textId="77777777" w:rsidR="00E80F6C" w:rsidRDefault="00E80F6C" w:rsidP="007B31CA">
      <w:pPr>
        <w:pStyle w:val="BodyText1"/>
      </w:pPr>
    </w:p>
    <w:p w14:paraId="07AA5FCA" w14:textId="77777777" w:rsidR="00E80F6C" w:rsidRDefault="00E80F6C" w:rsidP="007B31CA">
      <w:pPr>
        <w:pStyle w:val="BodyText1"/>
      </w:pPr>
    </w:p>
    <w:p w14:paraId="2E298BBF" w14:textId="77777777" w:rsidR="00E80F6C" w:rsidRDefault="00E80F6C" w:rsidP="007B31CA">
      <w:pPr>
        <w:pStyle w:val="BodyText1"/>
      </w:pPr>
    </w:p>
    <w:p w14:paraId="2A631A39" w14:textId="77777777" w:rsidR="00AA4040" w:rsidRPr="00165319" w:rsidRDefault="00AA4040" w:rsidP="007B31CA">
      <w:pPr>
        <w:pStyle w:val="BodyText1"/>
      </w:pPr>
    </w:p>
    <w:p w14:paraId="11CF7BEE" w14:textId="77777777" w:rsidR="00281DE3" w:rsidRPr="00165319" w:rsidRDefault="00281DE3" w:rsidP="007B31CA">
      <w:pPr>
        <w:pStyle w:val="BodyText1"/>
      </w:pPr>
    </w:p>
    <w:p w14:paraId="6711820D" w14:textId="77777777" w:rsidR="00281DE3" w:rsidRPr="00165319" w:rsidRDefault="00281DE3" w:rsidP="00B62597">
      <w:pPr>
        <w:pStyle w:val="BodyText1"/>
        <w:ind w:left="0"/>
      </w:pPr>
    </w:p>
    <w:p w14:paraId="01429A09" w14:textId="49037AA4" w:rsidR="007B31CA" w:rsidRPr="00165319" w:rsidRDefault="007A720E" w:rsidP="007B31CA">
      <w:pPr>
        <w:pStyle w:val="BodyText1"/>
      </w:pPr>
      <w:r w:rsidRPr="00165319">
        <w:lastRenderedPageBreak/>
        <w:t>The homepage also displays transactions</w:t>
      </w:r>
      <w:r w:rsidR="00D91996" w:rsidRPr="00165319">
        <w:t xml:space="preserve"> graphically broken down into 2 sections:</w:t>
      </w:r>
    </w:p>
    <w:p w14:paraId="1337E150" w14:textId="45F3C3A2" w:rsidR="00D91996" w:rsidRPr="00165319" w:rsidRDefault="00D91996" w:rsidP="00D91996">
      <w:pPr>
        <w:pStyle w:val="BodyText1"/>
        <w:numPr>
          <w:ilvl w:val="0"/>
          <w:numId w:val="14"/>
        </w:numPr>
      </w:pPr>
      <w:r w:rsidRPr="00165319">
        <w:t xml:space="preserve">Bar Chart – This chart has the option to display </w:t>
      </w:r>
      <w:r w:rsidR="005E7E25">
        <w:t>four</w:t>
      </w:r>
      <w:r w:rsidRPr="00165319">
        <w:t xml:space="preserve"> different types of tra</w:t>
      </w:r>
      <w:r w:rsidR="005E7E25">
        <w:t xml:space="preserve">nsactions: authorized, refunded, declined </w:t>
      </w:r>
      <w:r w:rsidRPr="00165319">
        <w:t>and all types</w:t>
      </w:r>
      <w:r w:rsidR="00F543B1">
        <w:t xml:space="preserve"> in the past 6/12/30/60</w:t>
      </w:r>
      <w:r w:rsidR="005C1B93" w:rsidRPr="00165319">
        <w:t xml:space="preserve"> </w:t>
      </w:r>
      <w:r w:rsidR="00F543B1">
        <w:t>days</w:t>
      </w:r>
      <w:r w:rsidRPr="00165319">
        <w:t xml:space="preserve">. </w:t>
      </w:r>
    </w:p>
    <w:p w14:paraId="2F8DADAA" w14:textId="608051BF" w:rsidR="00D91996" w:rsidRPr="00165319" w:rsidRDefault="005C1B93" w:rsidP="00D91996">
      <w:pPr>
        <w:pStyle w:val="BodyText1"/>
        <w:numPr>
          <w:ilvl w:val="0"/>
          <w:numId w:val="14"/>
        </w:numPr>
      </w:pPr>
      <w:r w:rsidRPr="00165319">
        <w:t>Line Chart – This</w:t>
      </w:r>
      <w:r w:rsidR="005E7E25">
        <w:t xml:space="preserve"> chart displays both authorized, </w:t>
      </w:r>
      <w:r w:rsidRPr="00165319">
        <w:t>refunded</w:t>
      </w:r>
      <w:r w:rsidR="005E7E25">
        <w:t xml:space="preserve"> and declined</w:t>
      </w:r>
      <w:r w:rsidRPr="00165319">
        <w:t xml:space="preserve"> transactions alongside each other in the past six months. </w:t>
      </w:r>
    </w:p>
    <w:p w14:paraId="11E68FA3" w14:textId="77777777" w:rsidR="007B31CA" w:rsidRPr="00165319" w:rsidRDefault="007B31CA" w:rsidP="007B31CA">
      <w:pPr>
        <w:pStyle w:val="BodyText1"/>
      </w:pPr>
    </w:p>
    <w:p w14:paraId="791AC632" w14:textId="60FC83E4" w:rsidR="005C1B93" w:rsidRPr="00165319" w:rsidRDefault="009A3214" w:rsidP="00DA1D2B">
      <w:pPr>
        <w:pStyle w:val="BodyText1"/>
        <w:jc w:val="center"/>
      </w:pPr>
      <w:r>
        <w:rPr>
          <w:noProof/>
          <w:lang w:val="en-US" w:eastAsia="en-US"/>
        </w:rPr>
        <w:drawing>
          <wp:inline distT="0" distB="0" distL="0" distR="0" wp14:anchorId="05B84016" wp14:editId="525C9D3D">
            <wp:extent cx="2673748" cy="3566160"/>
            <wp:effectExtent l="0" t="0" r="0" b="0"/>
            <wp:docPr id="37" name="Picture 37" descr="Screenshots/thumb_IMG_010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thumb_IMG_0105_10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748" cy="3566160"/>
                    </a:xfrm>
                    <a:prstGeom prst="rect">
                      <a:avLst/>
                    </a:prstGeom>
                    <a:noFill/>
                    <a:ln>
                      <a:noFill/>
                    </a:ln>
                  </pic:spPr>
                </pic:pic>
              </a:graphicData>
            </a:graphic>
          </wp:inline>
        </w:drawing>
      </w:r>
    </w:p>
    <w:p w14:paraId="30C60A89" w14:textId="427C133D" w:rsidR="00B62597" w:rsidRPr="00FE4F24" w:rsidRDefault="00B62597" w:rsidP="00B62597">
      <w:pPr>
        <w:pStyle w:val="Caption"/>
        <w:ind w:firstLine="709"/>
        <w:rPr>
          <w:lang w:val="en-GB"/>
        </w:rPr>
      </w:pP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6</w:t>
      </w:r>
      <w:r w:rsidRPr="00165319">
        <w:rPr>
          <w:noProof/>
          <w:lang w:val="en-GB"/>
        </w:rPr>
        <w:fldChar w:fldCharType="end"/>
      </w:r>
      <w:r w:rsidRPr="00165319">
        <w:rPr>
          <w:lang w:val="en-GB"/>
        </w:rPr>
        <w:t xml:space="preserve"> – </w:t>
      </w:r>
      <w:r w:rsidR="006C39E8">
        <w:rPr>
          <w:lang w:val="en-GB"/>
        </w:rPr>
        <w:t xml:space="preserve">Line Chart: Auth, </w:t>
      </w:r>
      <w:r>
        <w:rPr>
          <w:lang w:val="en-GB"/>
        </w:rPr>
        <w:t>Refund</w:t>
      </w:r>
      <w:r w:rsidR="006C39E8">
        <w:rPr>
          <w:lang w:val="en-GB"/>
        </w:rPr>
        <w:t xml:space="preserve"> and Decline</w:t>
      </w:r>
      <w:r>
        <w:rPr>
          <w:lang w:val="en-GB"/>
        </w:rPr>
        <w:t xml:space="preserve"> comparison</w:t>
      </w:r>
    </w:p>
    <w:p w14:paraId="736B78BE" w14:textId="549344DF" w:rsidR="00832509" w:rsidRPr="00165319" w:rsidRDefault="00832509" w:rsidP="00832509">
      <w:pPr>
        <w:pStyle w:val="BodyText1"/>
        <w:ind w:left="0"/>
      </w:pPr>
    </w:p>
    <w:p w14:paraId="7D040BD4" w14:textId="77777777" w:rsidR="00832509" w:rsidRPr="00165319" w:rsidRDefault="00832509" w:rsidP="00832509">
      <w:pPr>
        <w:pStyle w:val="BodyText1"/>
        <w:ind w:left="0"/>
      </w:pPr>
    </w:p>
    <w:p w14:paraId="1F46B922" w14:textId="77777777" w:rsidR="00832509" w:rsidRPr="00165319" w:rsidRDefault="00832509" w:rsidP="00832509">
      <w:pPr>
        <w:pStyle w:val="BodyText1"/>
        <w:ind w:left="0"/>
      </w:pPr>
    </w:p>
    <w:p w14:paraId="7738FD3A" w14:textId="77777777" w:rsidR="00832509" w:rsidRPr="00165319" w:rsidRDefault="00832509" w:rsidP="00832509">
      <w:pPr>
        <w:pStyle w:val="BodyText1"/>
        <w:ind w:left="0"/>
      </w:pPr>
    </w:p>
    <w:tbl>
      <w:tblPr>
        <w:tblpPr w:leftFromText="180" w:rightFromText="180" w:vertAnchor="text" w:horzAnchor="page" w:tblpX="2350" w:tblpY="143"/>
        <w:tblW w:w="8505"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1"/>
        <w:gridCol w:w="7654"/>
      </w:tblGrid>
      <w:tr w:rsidR="000B467A" w:rsidRPr="00165319" w14:paraId="72279C0A" w14:textId="77777777" w:rsidTr="000B467A">
        <w:trPr>
          <w:trHeight w:val="920"/>
        </w:trPr>
        <w:tc>
          <w:tcPr>
            <w:tcW w:w="851" w:type="dxa"/>
            <w:tcBorders>
              <w:top w:val="single" w:sz="4" w:space="0" w:color="E71B5A"/>
              <w:left w:val="single" w:sz="4" w:space="0" w:color="E71B5A"/>
              <w:bottom w:val="single" w:sz="4" w:space="0" w:color="E71B5A"/>
              <w:right w:val="nil"/>
            </w:tcBorders>
            <w:shd w:val="clear" w:color="auto" w:fill="F0E6EB"/>
            <w:vAlign w:val="center"/>
          </w:tcPr>
          <w:p w14:paraId="778012EB" w14:textId="77777777" w:rsidR="000B467A" w:rsidRPr="00165319" w:rsidRDefault="000B467A" w:rsidP="000B467A">
            <w:pPr>
              <w:pStyle w:val="BodyText1"/>
              <w:ind w:left="0"/>
              <w:jc w:val="center"/>
            </w:pPr>
            <w:r w:rsidRPr="00165319">
              <w:rPr>
                <w:noProof/>
                <w:lang w:val="en-US" w:eastAsia="en-US"/>
              </w:rPr>
              <w:drawing>
                <wp:inline distT="0" distB="0" distL="0" distR="0" wp14:anchorId="749A32F3" wp14:editId="5AA19647">
                  <wp:extent cx="360000" cy="360000"/>
                  <wp:effectExtent l="0" t="0" r="2540" b="2540"/>
                  <wp:docPr id="7" name="Picture 7"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0762BE35" w14:textId="15DE9A13" w:rsidR="000B467A" w:rsidRPr="00EF17DA" w:rsidRDefault="000B467A" w:rsidP="000B467A">
            <w:pPr>
              <w:pStyle w:val="BodyText1"/>
              <w:ind w:left="0" w:right="175"/>
              <w:rPr>
                <w:rFonts w:cs="Calibri"/>
                <w:bCs/>
              </w:rPr>
            </w:pPr>
            <w:r>
              <w:rPr>
                <w:rFonts w:cs="Calibri"/>
                <w:bCs/>
              </w:rPr>
              <w:t xml:space="preserve">The timeframe for the graph can be changed by pressing the </w:t>
            </w:r>
            <w:r w:rsidR="004847BB">
              <w:rPr>
                <w:rFonts w:cs="Calibri"/>
                <w:bCs/>
              </w:rPr>
              <w:t>‘</w:t>
            </w:r>
            <w:r>
              <w:rPr>
                <w:rFonts w:cs="Calibri"/>
                <w:bCs/>
              </w:rPr>
              <w:t>Past ‘x’ Day</w:t>
            </w:r>
            <w:r w:rsidR="004847BB">
              <w:rPr>
                <w:rFonts w:cs="Calibri"/>
                <w:bCs/>
              </w:rPr>
              <w:t>s’</w:t>
            </w:r>
            <w:r>
              <w:rPr>
                <w:rFonts w:cs="Calibri"/>
                <w:bCs/>
              </w:rPr>
              <w:t xml:space="preserve"> button above the graph and selecting one of the options in the menu.</w:t>
            </w:r>
          </w:p>
        </w:tc>
      </w:tr>
    </w:tbl>
    <w:p w14:paraId="60579CE5" w14:textId="77777777" w:rsidR="00832509" w:rsidRPr="00165319" w:rsidRDefault="00832509" w:rsidP="00832509">
      <w:pPr>
        <w:pStyle w:val="BodyText1"/>
        <w:ind w:left="0"/>
      </w:pPr>
    </w:p>
    <w:p w14:paraId="1C2ADCBA" w14:textId="77777777" w:rsidR="00832509" w:rsidRPr="00165319" w:rsidRDefault="00832509" w:rsidP="00832509">
      <w:pPr>
        <w:pStyle w:val="BodyText1"/>
        <w:ind w:left="0"/>
      </w:pPr>
    </w:p>
    <w:p w14:paraId="336295C0" w14:textId="77777777" w:rsidR="00832509" w:rsidRPr="00165319" w:rsidRDefault="00832509" w:rsidP="00832509">
      <w:pPr>
        <w:pStyle w:val="BodyText1"/>
        <w:ind w:left="0"/>
      </w:pPr>
    </w:p>
    <w:p w14:paraId="6817B9D8" w14:textId="77777777" w:rsidR="00832509" w:rsidRPr="00165319" w:rsidRDefault="00832509" w:rsidP="00832509">
      <w:pPr>
        <w:pStyle w:val="BodyText1"/>
        <w:ind w:left="0"/>
      </w:pPr>
    </w:p>
    <w:p w14:paraId="71417E2A" w14:textId="77777777" w:rsidR="00832509" w:rsidRPr="00165319" w:rsidRDefault="00832509" w:rsidP="00832509">
      <w:pPr>
        <w:pStyle w:val="BodyText1"/>
        <w:ind w:left="0"/>
      </w:pPr>
    </w:p>
    <w:p w14:paraId="78920445" w14:textId="77777777" w:rsidR="00832509" w:rsidRPr="00165319" w:rsidRDefault="00832509" w:rsidP="00832509">
      <w:pPr>
        <w:pStyle w:val="BodyText1"/>
        <w:ind w:left="0"/>
      </w:pPr>
    </w:p>
    <w:p w14:paraId="14BAC461" w14:textId="77777777" w:rsidR="00832509" w:rsidRPr="00165319" w:rsidRDefault="00832509" w:rsidP="00832509">
      <w:pPr>
        <w:pStyle w:val="BodyText1"/>
        <w:ind w:left="0"/>
      </w:pPr>
    </w:p>
    <w:p w14:paraId="5C0C73B6" w14:textId="77777777" w:rsidR="00832509" w:rsidRPr="00165319" w:rsidRDefault="00832509" w:rsidP="00832509">
      <w:pPr>
        <w:pStyle w:val="BodyText1"/>
        <w:ind w:left="0"/>
      </w:pPr>
    </w:p>
    <w:p w14:paraId="64BFE8FA" w14:textId="77777777" w:rsidR="00832509" w:rsidRPr="00165319" w:rsidRDefault="00832509" w:rsidP="00832509">
      <w:pPr>
        <w:pStyle w:val="BodyText1"/>
        <w:ind w:left="0"/>
      </w:pPr>
    </w:p>
    <w:p w14:paraId="3159B32F" w14:textId="77777777" w:rsidR="00832509" w:rsidRDefault="00832509" w:rsidP="00832509">
      <w:pPr>
        <w:pStyle w:val="BodyText1"/>
        <w:ind w:left="0"/>
      </w:pPr>
    </w:p>
    <w:p w14:paraId="4C8C0929" w14:textId="77777777" w:rsidR="008E70AE" w:rsidRDefault="008E70AE" w:rsidP="00832509">
      <w:pPr>
        <w:pStyle w:val="BodyText1"/>
        <w:ind w:left="0"/>
      </w:pPr>
    </w:p>
    <w:p w14:paraId="334854D1" w14:textId="77777777" w:rsidR="008E70AE" w:rsidRDefault="008E70AE" w:rsidP="00832509">
      <w:pPr>
        <w:pStyle w:val="BodyText1"/>
        <w:ind w:left="0"/>
      </w:pPr>
    </w:p>
    <w:p w14:paraId="78EAB77B" w14:textId="77777777" w:rsidR="008E70AE" w:rsidRDefault="008E70AE" w:rsidP="00832509">
      <w:pPr>
        <w:pStyle w:val="BodyText1"/>
        <w:ind w:left="0"/>
      </w:pPr>
    </w:p>
    <w:p w14:paraId="5F8DD68E" w14:textId="77777777" w:rsidR="008E70AE" w:rsidRDefault="008E70AE" w:rsidP="00832509">
      <w:pPr>
        <w:pStyle w:val="BodyText1"/>
        <w:ind w:left="0"/>
      </w:pPr>
    </w:p>
    <w:p w14:paraId="62EFC071" w14:textId="77777777" w:rsidR="00832509" w:rsidRPr="00165319" w:rsidRDefault="00832509" w:rsidP="00832509">
      <w:pPr>
        <w:pStyle w:val="BodyText1"/>
        <w:ind w:left="0"/>
      </w:pPr>
    </w:p>
    <w:p w14:paraId="2C2EFBDA" w14:textId="6C4504BB" w:rsidR="00281DE3" w:rsidRDefault="005D7E37" w:rsidP="00281DE3">
      <w:pPr>
        <w:pStyle w:val="Heading2"/>
        <w:rPr>
          <w:lang w:val="en-GB"/>
        </w:rPr>
      </w:pPr>
      <w:bookmarkStart w:id="5" w:name="_Toc461119803"/>
      <w:r w:rsidRPr="00165319">
        <w:rPr>
          <w:lang w:val="en-GB"/>
        </w:rPr>
        <w:lastRenderedPageBreak/>
        <w:t>Bar Chart</w:t>
      </w:r>
      <w:bookmarkEnd w:id="5"/>
    </w:p>
    <w:p w14:paraId="44087775" w14:textId="53AF61F4" w:rsidR="00493783" w:rsidRDefault="00822A58" w:rsidP="00493783">
      <w:pPr>
        <w:pStyle w:val="Heading3"/>
      </w:pPr>
      <w:r>
        <w:t>Change chart types</w:t>
      </w:r>
    </w:p>
    <w:p w14:paraId="13DBA178" w14:textId="67CB5D83" w:rsidR="00493783" w:rsidRDefault="00801B92" w:rsidP="00493783">
      <w:pPr>
        <w:pStyle w:val="BodyText1"/>
        <w:jc w:val="center"/>
      </w:pPr>
      <w:r>
        <w:rPr>
          <w:noProof/>
          <w:lang w:val="en-US" w:eastAsia="en-US"/>
        </w:rPr>
        <w:drawing>
          <wp:inline distT="0" distB="0" distL="0" distR="0" wp14:anchorId="5417DE28" wp14:editId="7FCF50F0">
            <wp:extent cx="2524920" cy="1198630"/>
            <wp:effectExtent l="0" t="0" r="0" b="0"/>
            <wp:docPr id="43" name="Picture 43" descr="Screenshots/thumb_IMG_010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humb_IMG_0103_102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05" t="12406" r="2714" b="53965"/>
                    <a:stretch/>
                  </pic:blipFill>
                  <pic:spPr bwMode="auto">
                    <a:xfrm>
                      <a:off x="0" y="0"/>
                      <a:ext cx="2526193" cy="1199234"/>
                    </a:xfrm>
                    <a:prstGeom prst="rect">
                      <a:avLst/>
                    </a:prstGeom>
                    <a:noFill/>
                    <a:ln>
                      <a:noFill/>
                    </a:ln>
                    <a:extLst>
                      <a:ext uri="{53640926-AAD7-44D8-BBD7-CCE9431645EC}">
                        <a14:shadowObscured xmlns:a14="http://schemas.microsoft.com/office/drawing/2010/main"/>
                      </a:ext>
                    </a:extLst>
                  </pic:spPr>
                </pic:pic>
              </a:graphicData>
            </a:graphic>
          </wp:inline>
        </w:drawing>
      </w:r>
    </w:p>
    <w:p w14:paraId="0A4DC30F" w14:textId="39610CE6" w:rsidR="00493783" w:rsidRPr="009B1CF2" w:rsidRDefault="009B1CF2" w:rsidP="000F30DA">
      <w:pPr>
        <w:pStyle w:val="Caption"/>
        <w:ind w:firstLine="709"/>
        <w:rPr>
          <w:lang w:val="en-GB"/>
        </w:rPr>
      </w:pP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7</w:t>
      </w:r>
      <w:r w:rsidRPr="00165319">
        <w:rPr>
          <w:noProof/>
          <w:lang w:val="en-GB"/>
        </w:rPr>
        <w:fldChar w:fldCharType="end"/>
      </w:r>
      <w:r w:rsidRPr="00165319">
        <w:rPr>
          <w:lang w:val="en-GB"/>
        </w:rPr>
        <w:t xml:space="preserve"> – </w:t>
      </w:r>
      <w:r>
        <w:rPr>
          <w:lang w:val="en-GB"/>
        </w:rPr>
        <w:t xml:space="preserve">Bar Chart: All Transactions </w:t>
      </w:r>
    </w:p>
    <w:p w14:paraId="21DA3E12" w14:textId="7E4341EB" w:rsidR="008E70AE" w:rsidRDefault="000458BF" w:rsidP="000458BF">
      <w:pPr>
        <w:pStyle w:val="BodyText1"/>
      </w:pPr>
      <w:r>
        <w:t xml:space="preserve">To switch between the </w:t>
      </w:r>
      <w:r w:rsidR="000F30DA">
        <w:t>four</w:t>
      </w:r>
      <w:r>
        <w:t xml:space="preserve"> dif</w:t>
      </w:r>
      <w:r w:rsidR="00493783">
        <w:t xml:space="preserve">ferent types of charts, select </w:t>
      </w:r>
      <w:r>
        <w:t xml:space="preserve">one of the </w:t>
      </w:r>
      <w:r w:rsidR="000F30DA">
        <w:t>four</w:t>
      </w:r>
      <w:r>
        <w:t xml:space="preserve"> options within the segmented control white being the current selected as shown in the figure above</w:t>
      </w:r>
      <w:r w:rsidR="00493783">
        <w:t xml:space="preserve"> with ‘All’ being selected.</w:t>
      </w:r>
    </w:p>
    <w:p w14:paraId="29A953F3" w14:textId="77777777" w:rsidR="00982B90" w:rsidRDefault="00982B90" w:rsidP="000458BF">
      <w:pPr>
        <w:pStyle w:val="BodyText1"/>
      </w:pPr>
    </w:p>
    <w:p w14:paraId="600647E6" w14:textId="674D36B8" w:rsidR="00982B90" w:rsidRPr="008E70AE" w:rsidRDefault="00982B90" w:rsidP="000458BF">
      <w:pPr>
        <w:pStyle w:val="BodyText1"/>
      </w:pPr>
      <w:r>
        <w:t>The ‘All’ segment show all types of transactions e.g. Auth, Refund and Decline. Auth displays all authorised transactions; refund displays all refunded transactions and decline displays all declined transactions.</w:t>
      </w:r>
    </w:p>
    <w:p w14:paraId="4A12D520" w14:textId="78FE0179" w:rsidR="000F30DA" w:rsidRPr="000F30DA" w:rsidRDefault="00FE4F24" w:rsidP="00E80F6C">
      <w:pPr>
        <w:pStyle w:val="Heading3"/>
      </w:pPr>
      <w:r>
        <w:t>B</w:t>
      </w:r>
      <w:r w:rsidR="00806BF7">
        <w:t>reakdown of transactions</w:t>
      </w:r>
      <w:r w:rsidR="000F30DA">
        <w:t xml:space="preserve"> for Bar Graph</w:t>
      </w:r>
    </w:p>
    <w:p w14:paraId="55210827" w14:textId="0B1E68EA" w:rsidR="007B31CA" w:rsidRPr="00165319" w:rsidRDefault="006C6D4C" w:rsidP="006C6D4C">
      <w:pPr>
        <w:pStyle w:val="BodyText1"/>
        <w:keepNext/>
      </w:pPr>
      <w:r w:rsidRPr="00165319">
        <w:t>A functionality that the bar chart has, is being able to select a specific bar and being able to see what account, currency or payment type each transaction is within the selected bar.</w:t>
      </w:r>
    </w:p>
    <w:p w14:paraId="1491BD65" w14:textId="77777777" w:rsidR="006C6D4C" w:rsidRPr="00165319" w:rsidRDefault="006C6D4C" w:rsidP="006C6D4C">
      <w:pPr>
        <w:pStyle w:val="BodyText1"/>
        <w:keepNext/>
      </w:pPr>
    </w:p>
    <w:p w14:paraId="5A3D6B85" w14:textId="1757C991" w:rsidR="006C6D4C" w:rsidRDefault="006C6D4C" w:rsidP="006C6D4C">
      <w:pPr>
        <w:pStyle w:val="BodyText1"/>
        <w:keepNext/>
      </w:pPr>
      <w:r w:rsidRPr="00165319">
        <w:t xml:space="preserve">To </w:t>
      </w:r>
      <w:r w:rsidR="00B7140E" w:rsidRPr="00165319">
        <w:t>get a breakdown of</w:t>
      </w:r>
      <w:r w:rsidRPr="00165319">
        <w:t xml:space="preserve"> a specific bar, tap on a bar within the chart</w:t>
      </w:r>
      <w:r w:rsidR="00B7140E" w:rsidRPr="00165319">
        <w:t>. Depending on whether the application is being ran on a</w:t>
      </w:r>
      <w:r w:rsidR="00B64EBC" w:rsidRPr="00165319">
        <w:t>n</w:t>
      </w:r>
      <w:r w:rsidR="00B7140E" w:rsidRPr="00165319">
        <w:t xml:space="preserve"> iPad or not it will display a popover view or a page respectively as shown below</w:t>
      </w:r>
      <w:r w:rsidRPr="00165319">
        <w:t>:</w:t>
      </w:r>
    </w:p>
    <w:p w14:paraId="0B9F7BB2" w14:textId="77777777" w:rsidR="008E70AE" w:rsidRDefault="008E70AE" w:rsidP="006C6D4C">
      <w:pPr>
        <w:pStyle w:val="BodyText1"/>
        <w:keepNext/>
      </w:pPr>
    </w:p>
    <w:p w14:paraId="62123710" w14:textId="0C4F1F92" w:rsidR="00FE4F24" w:rsidRPr="00165319" w:rsidRDefault="00261EA8" w:rsidP="008E70AE">
      <w:pPr>
        <w:pStyle w:val="BodyText1"/>
        <w:ind w:left="0"/>
        <w:jc w:val="center"/>
        <w:rPr>
          <w:lang w:eastAsia="en-US"/>
        </w:rPr>
      </w:pPr>
      <w:r>
        <w:rPr>
          <w:noProof/>
          <w:lang w:val="en-US" w:eastAsia="en-US"/>
        </w:rPr>
        <w:drawing>
          <wp:inline distT="0" distB="0" distL="0" distR="0" wp14:anchorId="66A6234E" wp14:editId="4408C334">
            <wp:extent cx="2447507" cy="3264408"/>
            <wp:effectExtent l="0" t="0" r="0" b="12700"/>
            <wp:docPr id="38" name="Picture 38" descr="Screenshots/thumb_IMG_010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thumb_IMG_0106_102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507" cy="3264408"/>
                    </a:xfrm>
                    <a:prstGeom prst="rect">
                      <a:avLst/>
                    </a:prstGeom>
                    <a:noFill/>
                    <a:ln>
                      <a:noFill/>
                    </a:ln>
                  </pic:spPr>
                </pic:pic>
              </a:graphicData>
            </a:graphic>
          </wp:inline>
        </w:drawing>
      </w:r>
      <w:r w:rsidR="00801B92">
        <w:rPr>
          <w:noProof/>
          <w:lang w:val="en-US" w:eastAsia="en-US"/>
        </w:rPr>
        <w:drawing>
          <wp:inline distT="0" distB="0" distL="0" distR="0" wp14:anchorId="5E73F550" wp14:editId="7EF60438">
            <wp:extent cx="2175405" cy="3264408"/>
            <wp:effectExtent l="0" t="0" r="9525" b="0"/>
            <wp:docPr id="41" name="Picture 41" descr="Screenshots/Simulator%20Screen%20Shot%208%20Sep%202016,%2016.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imulator%20Screen%20Shot%208%20Sep%202016,%2016.56.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5405" cy="3264408"/>
                    </a:xfrm>
                    <a:prstGeom prst="rect">
                      <a:avLst/>
                    </a:prstGeom>
                    <a:noFill/>
                    <a:ln>
                      <a:noFill/>
                    </a:ln>
                  </pic:spPr>
                </pic:pic>
              </a:graphicData>
            </a:graphic>
          </wp:inline>
        </w:drawing>
      </w:r>
    </w:p>
    <w:tbl>
      <w:tblPr>
        <w:tblpPr w:leftFromText="180" w:rightFromText="180" w:vertAnchor="text" w:horzAnchor="page" w:tblpX="1990" w:tblpY="497"/>
        <w:tblW w:w="8505"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1"/>
        <w:gridCol w:w="7654"/>
      </w:tblGrid>
      <w:tr w:rsidR="00AE0A18" w:rsidRPr="00165319" w14:paraId="6CA31BEB" w14:textId="77777777" w:rsidTr="00AE0A18">
        <w:trPr>
          <w:trHeight w:val="920"/>
        </w:trPr>
        <w:tc>
          <w:tcPr>
            <w:tcW w:w="851" w:type="dxa"/>
            <w:tcBorders>
              <w:top w:val="single" w:sz="4" w:space="0" w:color="E71B5A"/>
              <w:left w:val="single" w:sz="4" w:space="0" w:color="E71B5A"/>
              <w:bottom w:val="single" w:sz="4" w:space="0" w:color="E71B5A"/>
              <w:right w:val="nil"/>
            </w:tcBorders>
            <w:shd w:val="clear" w:color="auto" w:fill="F0E6EB"/>
            <w:vAlign w:val="center"/>
          </w:tcPr>
          <w:p w14:paraId="62E9D0E6" w14:textId="77777777" w:rsidR="00AE0A18" w:rsidRPr="00165319" w:rsidRDefault="00AE0A18" w:rsidP="00AE0A18">
            <w:pPr>
              <w:pStyle w:val="BodyText1"/>
              <w:ind w:left="0"/>
              <w:jc w:val="center"/>
            </w:pPr>
            <w:r w:rsidRPr="00165319">
              <w:rPr>
                <w:noProof/>
                <w:lang w:val="en-US" w:eastAsia="en-US"/>
              </w:rPr>
              <w:drawing>
                <wp:inline distT="0" distB="0" distL="0" distR="0" wp14:anchorId="4872F664" wp14:editId="7D632314">
                  <wp:extent cx="360000" cy="360000"/>
                  <wp:effectExtent l="0" t="0" r="2540" b="2540"/>
                  <wp:docPr id="4" name="Picture 4"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3EFFF77F" w14:textId="77777777" w:rsidR="00AE0A18" w:rsidRPr="00165319" w:rsidRDefault="00AE0A18" w:rsidP="00AE0A18">
            <w:pPr>
              <w:pStyle w:val="BodyText1"/>
              <w:ind w:left="0" w:right="175"/>
              <w:rPr>
                <w:rFonts w:cs="Calibri"/>
                <w:bCs/>
              </w:rPr>
            </w:pPr>
            <w:r w:rsidRPr="00165319">
              <w:rPr>
                <w:rFonts w:cs="Calibri"/>
                <w:bCs/>
              </w:rPr>
              <w:t xml:space="preserve">To return to the homepage press the ‘Dismiss’ button. </w:t>
            </w:r>
          </w:p>
          <w:p w14:paraId="7CC6AB35" w14:textId="77777777" w:rsidR="00AE0A18" w:rsidRPr="00165319" w:rsidRDefault="00AE0A18" w:rsidP="00AE0A18">
            <w:pPr>
              <w:pStyle w:val="BodyText1"/>
              <w:ind w:left="0" w:right="175"/>
              <w:rPr>
                <w:rFonts w:cs="Calibri"/>
                <w:bCs/>
              </w:rPr>
            </w:pPr>
            <w:r w:rsidRPr="00165319">
              <w:rPr>
                <w:rFonts w:cs="Calibri"/>
                <w:bCs/>
              </w:rPr>
              <w:t>Alternatively, on the iPad, press anywhere outside the small view.</w:t>
            </w:r>
          </w:p>
        </w:tc>
      </w:tr>
    </w:tbl>
    <w:p w14:paraId="32431AB8" w14:textId="5364E0A1" w:rsidR="00AE0A18" w:rsidRPr="00AE0A18" w:rsidRDefault="00A11D9F" w:rsidP="00AE0A18">
      <w:pPr>
        <w:pStyle w:val="Caption"/>
        <w:rPr>
          <w:lang w:val="en-GB"/>
        </w:rPr>
      </w:pPr>
      <w:r>
        <w:rPr>
          <w:lang w:val="en-GB"/>
        </w:rPr>
        <w:t xml:space="preserve">   </w:t>
      </w: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8</w:t>
      </w:r>
      <w:r w:rsidRPr="00165319">
        <w:rPr>
          <w:noProof/>
          <w:lang w:val="en-GB"/>
        </w:rPr>
        <w:fldChar w:fldCharType="end"/>
      </w:r>
      <w:r w:rsidRPr="00165319">
        <w:rPr>
          <w:lang w:val="en-GB"/>
        </w:rPr>
        <w:t xml:space="preserve"> – </w:t>
      </w:r>
      <w:r>
        <w:rPr>
          <w:lang w:val="en-GB"/>
        </w:rPr>
        <w:t>iPad: Graph Breakdown view</w:t>
      </w:r>
      <w:r>
        <w:rPr>
          <w:lang w:val="en-GB"/>
        </w:rPr>
        <w:tab/>
      </w:r>
      <w:r>
        <w:rPr>
          <w:lang w:val="en-GB"/>
        </w:rPr>
        <w:tab/>
      </w: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9</w:t>
      </w:r>
      <w:r w:rsidRPr="00165319">
        <w:rPr>
          <w:noProof/>
          <w:lang w:val="en-GB"/>
        </w:rPr>
        <w:fldChar w:fldCharType="end"/>
      </w:r>
      <w:r w:rsidRPr="00165319">
        <w:rPr>
          <w:lang w:val="en-GB"/>
        </w:rPr>
        <w:t xml:space="preserve"> – </w:t>
      </w:r>
      <w:r>
        <w:rPr>
          <w:lang w:val="en-GB"/>
        </w:rPr>
        <w:t>iDevice: Graph Breakdown view</w:t>
      </w:r>
    </w:p>
    <w:p w14:paraId="3B833FEE" w14:textId="6AA17B59" w:rsidR="008E70AE" w:rsidRDefault="00FE4F24" w:rsidP="00AE0A18">
      <w:pPr>
        <w:pStyle w:val="Heading3"/>
      </w:pPr>
      <w:r>
        <w:lastRenderedPageBreak/>
        <w:t>B</w:t>
      </w:r>
      <w:r w:rsidR="008E70AE">
        <w:t xml:space="preserve">reakdown </w:t>
      </w:r>
      <w:r w:rsidR="00B32A79">
        <w:t>as</w:t>
      </w:r>
      <w:r w:rsidR="008E70AE">
        <w:t xml:space="preserve"> a specific type</w:t>
      </w:r>
    </w:p>
    <w:p w14:paraId="0DE3B424" w14:textId="77777777" w:rsidR="00FE4F24" w:rsidRPr="00165319" w:rsidRDefault="00FE4F24" w:rsidP="00FE4F24">
      <w:pPr>
        <w:pStyle w:val="BodyText1"/>
        <w:ind w:left="0" w:firstLine="709"/>
        <w:jc w:val="center"/>
        <w:rPr>
          <w:lang w:eastAsia="en-US"/>
        </w:rPr>
      </w:pPr>
      <w:r w:rsidRPr="00165319">
        <w:rPr>
          <w:noProof/>
          <w:lang w:val="en-US" w:eastAsia="en-US"/>
        </w:rPr>
        <w:drawing>
          <wp:inline distT="0" distB="0" distL="0" distR="0" wp14:anchorId="6F084FBB" wp14:editId="2CE7AD4C">
            <wp:extent cx="2583619" cy="18737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3 Aug 2016, 09.38.34.png"/>
                    <pic:cNvPicPr/>
                  </pic:nvPicPr>
                  <pic:blipFill rotWithShape="1">
                    <a:blip r:embed="rId18">
                      <a:extLst>
                        <a:ext uri="{28A0092B-C50C-407E-A947-70E740481C1C}">
                          <a14:useLocalDpi xmlns:a14="http://schemas.microsoft.com/office/drawing/2010/main" val="0"/>
                        </a:ext>
                      </a:extLst>
                    </a:blip>
                    <a:srcRect l="4232" t="9634" r="4517" b="86643"/>
                    <a:stretch/>
                  </pic:blipFill>
                  <pic:spPr bwMode="auto">
                    <a:xfrm>
                      <a:off x="0" y="0"/>
                      <a:ext cx="2598677" cy="188469"/>
                    </a:xfrm>
                    <a:prstGeom prst="rect">
                      <a:avLst/>
                    </a:prstGeom>
                    <a:ln>
                      <a:noFill/>
                    </a:ln>
                    <a:extLst>
                      <a:ext uri="{53640926-AAD7-44D8-BBD7-CCE9431645EC}">
                        <a14:shadowObscured xmlns:a14="http://schemas.microsoft.com/office/drawing/2010/main"/>
                      </a:ext>
                    </a:extLst>
                  </pic:spPr>
                </pic:pic>
              </a:graphicData>
            </a:graphic>
          </wp:inline>
        </w:drawing>
      </w:r>
    </w:p>
    <w:p w14:paraId="3B74E0E0" w14:textId="6DEB760B" w:rsidR="00FE4F24" w:rsidRPr="00FE4F24" w:rsidRDefault="00144659" w:rsidP="00144659">
      <w:pPr>
        <w:pStyle w:val="Caption"/>
        <w:tabs>
          <w:tab w:val="left" w:pos="3199"/>
          <w:tab w:val="center" w:pos="4603"/>
        </w:tabs>
        <w:jc w:val="left"/>
        <w:rPr>
          <w:lang w:val="en-GB"/>
        </w:rPr>
      </w:pPr>
      <w:r>
        <w:rPr>
          <w:lang w:val="en-GB"/>
        </w:rPr>
        <w:tab/>
      </w:r>
      <w:r>
        <w:rPr>
          <w:lang w:val="en-GB"/>
        </w:rPr>
        <w:tab/>
      </w:r>
      <w:r w:rsidRPr="00165319">
        <w:rPr>
          <w:lang w:val="en-GB"/>
        </w:rPr>
        <w:t xml:space="preserve">Figure </w:t>
      </w:r>
      <w:r w:rsidRPr="00165319">
        <w:rPr>
          <w:lang w:val="en-GB"/>
        </w:rPr>
        <w:fldChar w:fldCharType="begin"/>
      </w:r>
      <w:r w:rsidRPr="00165319">
        <w:rPr>
          <w:lang w:val="en-GB"/>
        </w:rPr>
        <w:instrText xml:space="preserve"> SEQ Figure \* ARABIC </w:instrText>
      </w:r>
      <w:r w:rsidRPr="00165319">
        <w:rPr>
          <w:lang w:val="en-GB"/>
        </w:rPr>
        <w:fldChar w:fldCharType="separate"/>
      </w:r>
      <w:r w:rsidR="008E53AC">
        <w:rPr>
          <w:noProof/>
          <w:lang w:val="en-GB"/>
        </w:rPr>
        <w:t>10</w:t>
      </w:r>
      <w:r w:rsidRPr="00165319">
        <w:rPr>
          <w:noProof/>
          <w:lang w:val="en-GB"/>
        </w:rPr>
        <w:fldChar w:fldCharType="end"/>
      </w:r>
      <w:r w:rsidRPr="00165319">
        <w:rPr>
          <w:lang w:val="en-GB"/>
        </w:rPr>
        <w:t xml:space="preserve"> – </w:t>
      </w:r>
      <w:r>
        <w:rPr>
          <w:lang w:val="en-GB"/>
        </w:rPr>
        <w:t>Segmented Control: Account Selected</w:t>
      </w:r>
    </w:p>
    <w:p w14:paraId="2076CAB4" w14:textId="3C5D53CA" w:rsidR="009651C6" w:rsidRPr="00165319" w:rsidRDefault="009651C6" w:rsidP="009651C6">
      <w:pPr>
        <w:pStyle w:val="BodyText1"/>
        <w:rPr>
          <w:lang w:eastAsia="en-US"/>
        </w:rPr>
      </w:pPr>
      <w:r w:rsidRPr="00165319">
        <w:rPr>
          <w:lang w:eastAsia="en-US"/>
        </w:rPr>
        <w:t xml:space="preserve">The type of information that is displayed in the breakdown is dependent on which </w:t>
      </w:r>
      <w:r w:rsidR="000062E7">
        <w:rPr>
          <w:lang w:eastAsia="en-US"/>
        </w:rPr>
        <w:t>segment</w:t>
      </w:r>
      <w:r w:rsidRPr="00165319">
        <w:rPr>
          <w:lang w:eastAsia="en-US"/>
        </w:rPr>
        <w:t xml:space="preserve"> is selected. </w:t>
      </w:r>
    </w:p>
    <w:p w14:paraId="3696BE0D" w14:textId="77777777" w:rsidR="009651C6" w:rsidRPr="00165319" w:rsidRDefault="009651C6" w:rsidP="009651C6">
      <w:pPr>
        <w:pStyle w:val="BodyText1"/>
        <w:rPr>
          <w:lang w:eastAsia="en-US"/>
        </w:rPr>
      </w:pPr>
    </w:p>
    <w:p w14:paraId="2674576A" w14:textId="7DDBF8FC" w:rsidR="009651C6" w:rsidRDefault="00165319" w:rsidP="009651C6">
      <w:pPr>
        <w:pStyle w:val="BodyText1"/>
        <w:rPr>
          <w:lang w:eastAsia="en-US"/>
        </w:rPr>
      </w:pPr>
      <w:r>
        <w:rPr>
          <w:lang w:eastAsia="en-US"/>
        </w:rPr>
        <w:t>In the above figure</w:t>
      </w:r>
      <w:r w:rsidR="009651C6" w:rsidRPr="00165319">
        <w:rPr>
          <w:lang w:eastAsia="en-US"/>
        </w:rPr>
        <w:t xml:space="preserve">, ‘Account’ is selected as it is colour in red. </w:t>
      </w:r>
      <w:r w:rsidR="005219BD">
        <w:rPr>
          <w:lang w:eastAsia="en-US"/>
        </w:rPr>
        <w:t xml:space="preserve">For example, </w:t>
      </w:r>
      <w:r w:rsidR="009651C6" w:rsidRPr="00165319">
        <w:rPr>
          <w:lang w:eastAsia="en-US"/>
        </w:rPr>
        <w:t xml:space="preserve">to see a breakdown of the currency types within the bar, select the ‘Currency’ </w:t>
      </w:r>
      <w:r w:rsidR="005219BD">
        <w:rPr>
          <w:lang w:eastAsia="en-US"/>
        </w:rPr>
        <w:t>segment</w:t>
      </w:r>
      <w:r w:rsidR="009651C6" w:rsidRPr="00165319">
        <w:rPr>
          <w:lang w:eastAsia="en-US"/>
        </w:rPr>
        <w:t>.</w:t>
      </w:r>
    </w:p>
    <w:p w14:paraId="3BD7EC5B" w14:textId="77777777" w:rsidR="00FE5F8C" w:rsidRDefault="00FE5F8C" w:rsidP="009651C6">
      <w:pPr>
        <w:pStyle w:val="BodyText1"/>
        <w:rPr>
          <w:lang w:eastAsia="en-US"/>
        </w:rPr>
      </w:pPr>
    </w:p>
    <w:p w14:paraId="413F2940" w14:textId="77777777" w:rsidR="00FE5F8C" w:rsidRDefault="00FE5F8C" w:rsidP="009651C6">
      <w:pPr>
        <w:pStyle w:val="BodyText1"/>
        <w:rPr>
          <w:lang w:eastAsia="en-US"/>
        </w:rPr>
      </w:pPr>
      <w:r>
        <w:rPr>
          <w:lang w:eastAsia="en-US"/>
        </w:rPr>
        <w:t xml:space="preserve">Account segment displays all account types e.g. ECOM MOTO and RECUR. </w:t>
      </w:r>
    </w:p>
    <w:p w14:paraId="65932B55" w14:textId="2F1E5365" w:rsidR="00FE5F8C" w:rsidRDefault="00FE5F8C" w:rsidP="009651C6">
      <w:pPr>
        <w:pStyle w:val="BodyText1"/>
        <w:rPr>
          <w:lang w:eastAsia="en-US"/>
        </w:rPr>
      </w:pPr>
      <w:r>
        <w:rPr>
          <w:lang w:eastAsia="en-US"/>
        </w:rPr>
        <w:t xml:space="preserve">Currency segment displays all currency types e.g. GBP, USD and EURO. </w:t>
      </w:r>
    </w:p>
    <w:p w14:paraId="397206AF" w14:textId="66773BDE" w:rsidR="00FE5F8C" w:rsidRDefault="00FE5F8C" w:rsidP="009651C6">
      <w:pPr>
        <w:pStyle w:val="BodyText1"/>
        <w:rPr>
          <w:lang w:eastAsia="en-US"/>
        </w:rPr>
      </w:pPr>
      <w:r>
        <w:rPr>
          <w:lang w:eastAsia="en-US"/>
        </w:rPr>
        <w:t>Payment segment displays all payment types e.g. VISA, MASTERCARD and PayPal</w:t>
      </w:r>
    </w:p>
    <w:p w14:paraId="5F1457CF" w14:textId="77777777" w:rsidR="00171B1F" w:rsidRDefault="00171B1F" w:rsidP="009651C6">
      <w:pPr>
        <w:pStyle w:val="BodyText1"/>
        <w:rPr>
          <w:lang w:eastAsia="en-US"/>
        </w:rPr>
      </w:pPr>
    </w:p>
    <w:p w14:paraId="572E088B" w14:textId="60A00B99" w:rsidR="00171B1F" w:rsidRDefault="00171B1F" w:rsidP="00171B1F">
      <w:pPr>
        <w:pStyle w:val="Heading3"/>
      </w:pPr>
      <w:r>
        <w:t>Save Graph</w:t>
      </w:r>
    </w:p>
    <w:p w14:paraId="53F0C7CE" w14:textId="1773BE2F" w:rsidR="00171B1F" w:rsidRDefault="00171B1F" w:rsidP="009651C6">
      <w:pPr>
        <w:pStyle w:val="BodyText1"/>
        <w:rPr>
          <w:lang w:eastAsia="en-US"/>
        </w:rPr>
      </w:pPr>
      <w:r>
        <w:rPr>
          <w:lang w:eastAsia="en-US"/>
        </w:rPr>
        <w:t>To save the graph tap the floppy disk icon and an action sheet will appear as shown below:</w:t>
      </w:r>
    </w:p>
    <w:p w14:paraId="504D51CC" w14:textId="77777777" w:rsidR="00171B1F" w:rsidRDefault="00171B1F" w:rsidP="009651C6">
      <w:pPr>
        <w:pStyle w:val="BodyText1"/>
        <w:rPr>
          <w:lang w:eastAsia="en-US"/>
        </w:rPr>
      </w:pPr>
    </w:p>
    <w:p w14:paraId="2C356516" w14:textId="6877DAD9" w:rsidR="00171B1F" w:rsidRDefault="00171B1F" w:rsidP="00171B1F">
      <w:pPr>
        <w:pStyle w:val="BodyText1"/>
        <w:jc w:val="center"/>
        <w:rPr>
          <w:lang w:eastAsia="en-US"/>
        </w:rPr>
      </w:pPr>
      <w:r>
        <w:rPr>
          <w:noProof/>
          <w:lang w:val="en-US" w:eastAsia="en-US"/>
        </w:rPr>
        <w:drawing>
          <wp:inline distT="0" distB="0" distL="0" distR="0" wp14:anchorId="59139760" wp14:editId="56E412BF">
            <wp:extent cx="2536632" cy="3383280"/>
            <wp:effectExtent l="0" t="0" r="3810" b="0"/>
            <wp:docPr id="83" name="Picture 83" descr="Screenshots/IMG_0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s/IMG_012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4FB57436" w14:textId="518D38E0" w:rsidR="00171B1F" w:rsidRDefault="00171B1F" w:rsidP="00171B1F">
      <w:pPr>
        <w:pStyle w:val="BodyText1"/>
        <w:jc w:val="center"/>
        <w:rPr>
          <w:b/>
        </w:rPr>
      </w:pPr>
      <w:r w:rsidRPr="00171B1F">
        <w:rPr>
          <w:b/>
        </w:rPr>
        <w:t xml:space="preserve">Figure </w:t>
      </w:r>
      <w:r w:rsidRPr="00171B1F">
        <w:rPr>
          <w:b/>
        </w:rPr>
        <w:fldChar w:fldCharType="begin"/>
      </w:r>
      <w:r w:rsidRPr="00171B1F">
        <w:rPr>
          <w:b/>
        </w:rPr>
        <w:instrText xml:space="preserve"> SEQ Figure \* ARABIC </w:instrText>
      </w:r>
      <w:r w:rsidRPr="00171B1F">
        <w:rPr>
          <w:b/>
        </w:rPr>
        <w:fldChar w:fldCharType="separate"/>
      </w:r>
      <w:r w:rsidR="008E53AC">
        <w:rPr>
          <w:b/>
          <w:noProof/>
        </w:rPr>
        <w:t>11</w:t>
      </w:r>
      <w:r w:rsidRPr="00171B1F">
        <w:rPr>
          <w:b/>
          <w:noProof/>
        </w:rPr>
        <w:fldChar w:fldCharType="end"/>
      </w:r>
      <w:r w:rsidRPr="00171B1F">
        <w:rPr>
          <w:b/>
        </w:rPr>
        <w:t xml:space="preserve"> – </w:t>
      </w:r>
      <w:r w:rsidR="0042287E">
        <w:rPr>
          <w:b/>
        </w:rPr>
        <w:t>Save Graph Actionsheet</w:t>
      </w:r>
    </w:p>
    <w:p w14:paraId="055840DB" w14:textId="77777777" w:rsidR="00FF24A4" w:rsidRDefault="00FF24A4" w:rsidP="00171B1F">
      <w:pPr>
        <w:pStyle w:val="BodyText1"/>
        <w:jc w:val="center"/>
        <w:rPr>
          <w:b/>
        </w:rPr>
      </w:pPr>
    </w:p>
    <w:p w14:paraId="25BCC3EA" w14:textId="77777777" w:rsidR="00FF24A4" w:rsidRDefault="00FF24A4" w:rsidP="00171B1F">
      <w:pPr>
        <w:pStyle w:val="BodyText1"/>
        <w:jc w:val="center"/>
        <w:rPr>
          <w:b/>
        </w:rPr>
      </w:pPr>
    </w:p>
    <w:p w14:paraId="55B49DE1" w14:textId="77777777" w:rsidR="00FF24A4" w:rsidRDefault="00FF24A4" w:rsidP="00171B1F">
      <w:pPr>
        <w:pStyle w:val="BodyText1"/>
        <w:jc w:val="center"/>
        <w:rPr>
          <w:b/>
        </w:rPr>
      </w:pPr>
    </w:p>
    <w:p w14:paraId="0D19B195" w14:textId="77777777" w:rsidR="00FF24A4" w:rsidRDefault="00FF24A4" w:rsidP="00171B1F">
      <w:pPr>
        <w:pStyle w:val="BodyText1"/>
        <w:jc w:val="center"/>
        <w:rPr>
          <w:b/>
        </w:rPr>
      </w:pPr>
    </w:p>
    <w:p w14:paraId="2DBE69BC" w14:textId="77777777" w:rsidR="00FF24A4" w:rsidRDefault="00FF24A4" w:rsidP="00171B1F">
      <w:pPr>
        <w:pStyle w:val="BodyText1"/>
        <w:jc w:val="center"/>
        <w:rPr>
          <w:b/>
        </w:rPr>
      </w:pPr>
    </w:p>
    <w:p w14:paraId="7CEB2B82" w14:textId="77777777" w:rsidR="00FF24A4" w:rsidRDefault="00FF24A4" w:rsidP="00171B1F">
      <w:pPr>
        <w:pStyle w:val="BodyText1"/>
        <w:jc w:val="center"/>
        <w:rPr>
          <w:b/>
        </w:rPr>
      </w:pPr>
    </w:p>
    <w:p w14:paraId="64F10EBD" w14:textId="77777777" w:rsidR="00FF24A4" w:rsidRDefault="00FF24A4" w:rsidP="00171B1F">
      <w:pPr>
        <w:pStyle w:val="BodyText1"/>
        <w:jc w:val="center"/>
        <w:rPr>
          <w:b/>
        </w:rPr>
      </w:pPr>
    </w:p>
    <w:p w14:paraId="0ECF53E3" w14:textId="77777777" w:rsidR="00FF24A4" w:rsidRDefault="00FF24A4" w:rsidP="00171B1F">
      <w:pPr>
        <w:pStyle w:val="BodyText1"/>
        <w:jc w:val="center"/>
        <w:rPr>
          <w:b/>
        </w:rPr>
      </w:pPr>
    </w:p>
    <w:p w14:paraId="42D1DC2B" w14:textId="77777777" w:rsidR="00FF24A4" w:rsidRDefault="00FF24A4" w:rsidP="00171B1F">
      <w:pPr>
        <w:pStyle w:val="BodyText1"/>
        <w:jc w:val="center"/>
        <w:rPr>
          <w:b/>
        </w:rPr>
      </w:pPr>
    </w:p>
    <w:p w14:paraId="07F83A03" w14:textId="77777777" w:rsidR="00FF24A4" w:rsidRDefault="00FF24A4" w:rsidP="00171B1F">
      <w:pPr>
        <w:pStyle w:val="BodyText1"/>
        <w:jc w:val="center"/>
        <w:rPr>
          <w:b/>
        </w:rPr>
      </w:pPr>
    </w:p>
    <w:p w14:paraId="58D63724" w14:textId="77777777" w:rsidR="00FF24A4" w:rsidRDefault="00FF24A4" w:rsidP="00171B1F">
      <w:pPr>
        <w:pStyle w:val="BodyText1"/>
        <w:jc w:val="center"/>
        <w:rPr>
          <w:b/>
        </w:rPr>
      </w:pPr>
    </w:p>
    <w:p w14:paraId="1B66AA95" w14:textId="77777777" w:rsidR="00FF24A4" w:rsidRDefault="00FF24A4" w:rsidP="00171B1F">
      <w:pPr>
        <w:pStyle w:val="BodyText1"/>
        <w:jc w:val="center"/>
        <w:rPr>
          <w:b/>
        </w:rPr>
      </w:pPr>
    </w:p>
    <w:p w14:paraId="4CAAD811" w14:textId="77777777" w:rsidR="00FF24A4" w:rsidRDefault="00FF24A4" w:rsidP="00171B1F">
      <w:pPr>
        <w:pStyle w:val="BodyText1"/>
        <w:jc w:val="center"/>
        <w:rPr>
          <w:b/>
        </w:rPr>
      </w:pPr>
    </w:p>
    <w:p w14:paraId="6BDE9A58" w14:textId="77777777" w:rsidR="00171B1F" w:rsidRDefault="00171B1F" w:rsidP="00171B1F">
      <w:pPr>
        <w:pStyle w:val="BodyText1"/>
        <w:jc w:val="center"/>
        <w:rPr>
          <w:b/>
        </w:rPr>
      </w:pPr>
    </w:p>
    <w:p w14:paraId="55D4229F" w14:textId="3E20A49F" w:rsidR="00171B1F" w:rsidRDefault="00171B1F" w:rsidP="00171B1F">
      <w:pPr>
        <w:pStyle w:val="BodyText1"/>
      </w:pPr>
      <w:r>
        <w:lastRenderedPageBreak/>
        <w:t>To just save the image to your camera roll tap “Save To Camera Roll” otherwise tap “Send In Email”</w:t>
      </w:r>
      <w:r w:rsidR="00FF24A4">
        <w:t xml:space="preserve"> to send the graph as an image in an E-Mail as shown below:</w:t>
      </w:r>
    </w:p>
    <w:p w14:paraId="1F6088E8" w14:textId="77777777" w:rsidR="0042287E" w:rsidRDefault="0042287E" w:rsidP="00171B1F">
      <w:pPr>
        <w:pStyle w:val="BodyText1"/>
      </w:pPr>
    </w:p>
    <w:p w14:paraId="5570F988" w14:textId="07561C6F" w:rsidR="0042287E" w:rsidRDefault="0042287E" w:rsidP="0042287E">
      <w:pPr>
        <w:pStyle w:val="BodyText1"/>
        <w:jc w:val="center"/>
        <w:rPr>
          <w:lang w:eastAsia="en-US"/>
        </w:rPr>
      </w:pPr>
      <w:r>
        <w:rPr>
          <w:noProof/>
          <w:lang w:val="en-US" w:eastAsia="en-US"/>
        </w:rPr>
        <w:drawing>
          <wp:inline distT="0" distB="0" distL="0" distR="0" wp14:anchorId="1426983C" wp14:editId="7761400C">
            <wp:extent cx="2536632" cy="3383280"/>
            <wp:effectExtent l="0" t="0" r="3810" b="0"/>
            <wp:docPr id="86" name="Picture 86" descr="../../../Pictures/Photos%20Library.photoslibrary/Thumbnails/2016/09/08/20160908-163508/ZT4eH36gTve0F926AgUFjg/thumb_IMG_013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s/Photos%20Library.photoslibrary/Thumbnails/2016/09/08/20160908-163508/ZT4eH36gTve0F926AgUFjg/thumb_IMG_0132_102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69D01D32" w14:textId="71B0BF47" w:rsidR="0042287E" w:rsidRPr="00171B1F" w:rsidRDefault="0042287E" w:rsidP="0042287E">
      <w:pPr>
        <w:pStyle w:val="BodyText1"/>
        <w:jc w:val="center"/>
        <w:rPr>
          <w:lang w:eastAsia="en-US"/>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12</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Graph in Email</w:t>
      </w:r>
    </w:p>
    <w:p w14:paraId="7B534092" w14:textId="30128A45" w:rsidR="000B2540" w:rsidRDefault="000B2540" w:rsidP="000B2540">
      <w:pPr>
        <w:pStyle w:val="Heading2"/>
        <w:rPr>
          <w:lang w:val="en-GB"/>
        </w:rPr>
      </w:pPr>
      <w:bookmarkStart w:id="6" w:name="_Toc461119804"/>
      <w:r>
        <w:rPr>
          <w:lang w:val="en-GB"/>
        </w:rPr>
        <w:t>Line</w:t>
      </w:r>
      <w:r w:rsidRPr="00165319">
        <w:rPr>
          <w:lang w:val="en-GB"/>
        </w:rPr>
        <w:t xml:space="preserve"> Chart</w:t>
      </w:r>
      <w:bookmarkEnd w:id="6"/>
    </w:p>
    <w:p w14:paraId="46801339" w14:textId="344C6BEC" w:rsidR="000B2540" w:rsidRPr="00FE4F24" w:rsidRDefault="000B2540" w:rsidP="000B2540">
      <w:pPr>
        <w:pStyle w:val="Heading3"/>
      </w:pPr>
      <w:r>
        <w:t>Switching from Bar Chart to Line Chart</w:t>
      </w:r>
    </w:p>
    <w:p w14:paraId="2FE5A57C" w14:textId="64CB4B41" w:rsidR="008E70AE" w:rsidRDefault="00D565F8" w:rsidP="004172CC">
      <w:pPr>
        <w:pStyle w:val="BodyText1"/>
        <w:jc w:val="center"/>
        <w:rPr>
          <w:lang w:eastAsia="en-US"/>
        </w:rPr>
      </w:pPr>
      <w:r>
        <w:rPr>
          <w:noProof/>
          <w:lang w:val="en-US" w:eastAsia="en-US"/>
        </w:rPr>
        <w:drawing>
          <wp:inline distT="0" distB="0" distL="0" distR="0" wp14:anchorId="6612F10D" wp14:editId="1E40C4BD">
            <wp:extent cx="2546714" cy="1399032"/>
            <wp:effectExtent l="0" t="0" r="0" b="0"/>
            <wp:docPr id="46" name="Picture 46" descr="Screenshots/thumb_IMG_010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humb_IMG_0103_102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805" t="9671" r="2714" b="51413"/>
                    <a:stretch/>
                  </pic:blipFill>
                  <pic:spPr bwMode="auto">
                    <a:xfrm>
                      <a:off x="0" y="0"/>
                      <a:ext cx="2546714" cy="1399032"/>
                    </a:xfrm>
                    <a:prstGeom prst="rect">
                      <a:avLst/>
                    </a:prstGeom>
                    <a:noFill/>
                    <a:ln>
                      <a:noFill/>
                    </a:ln>
                    <a:extLst>
                      <a:ext uri="{53640926-AAD7-44D8-BBD7-CCE9431645EC}">
                        <a14:shadowObscured xmlns:a14="http://schemas.microsoft.com/office/drawing/2010/main"/>
                      </a:ext>
                    </a:extLst>
                  </pic:spPr>
                </pic:pic>
              </a:graphicData>
            </a:graphic>
          </wp:inline>
        </w:drawing>
      </w:r>
      <w:r w:rsidR="00300F52">
        <w:rPr>
          <w:noProof/>
          <w:lang w:val="en-US" w:eastAsia="en-US"/>
        </w:rPr>
        <w:drawing>
          <wp:inline distT="0" distB="0" distL="0" distR="0" wp14:anchorId="5035D7FF" wp14:editId="4359BD98">
            <wp:extent cx="2532419" cy="1400581"/>
            <wp:effectExtent l="0" t="0" r="7620" b="0"/>
            <wp:docPr id="18" name="Picture 18" descr="Screenshots/thumb_IMG_009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thumb_IMG_0094_102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25" t="13451" r="2673" b="47238"/>
                    <a:stretch/>
                  </pic:blipFill>
                  <pic:spPr bwMode="auto">
                    <a:xfrm>
                      <a:off x="0" y="0"/>
                      <a:ext cx="2534788" cy="1401891"/>
                    </a:xfrm>
                    <a:prstGeom prst="rect">
                      <a:avLst/>
                    </a:prstGeom>
                    <a:noFill/>
                    <a:ln>
                      <a:noFill/>
                    </a:ln>
                    <a:extLst>
                      <a:ext uri="{53640926-AAD7-44D8-BBD7-CCE9431645EC}">
                        <a14:shadowObscured xmlns:a14="http://schemas.microsoft.com/office/drawing/2010/main"/>
                      </a:ext>
                    </a:extLst>
                  </pic:spPr>
                </pic:pic>
              </a:graphicData>
            </a:graphic>
          </wp:inline>
        </w:drawing>
      </w:r>
    </w:p>
    <w:p w14:paraId="2931999C" w14:textId="22FAC63C" w:rsidR="00A96284" w:rsidRDefault="00A96284" w:rsidP="00A96284">
      <w:pPr>
        <w:pStyle w:val="BodyText1"/>
        <w:ind w:left="1440" w:firstLine="720"/>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13</w:t>
      </w:r>
      <w:r w:rsidRPr="00A96284">
        <w:rPr>
          <w:rFonts w:ascii="Century Gothic" w:hAnsi="Century Gothic"/>
          <w:b/>
          <w:noProof/>
          <w:sz w:val="18"/>
        </w:rPr>
        <w:fldChar w:fldCharType="end"/>
      </w:r>
      <w:r w:rsidRPr="00A96284">
        <w:rPr>
          <w:rFonts w:ascii="Century Gothic" w:hAnsi="Century Gothic"/>
          <w:b/>
          <w:sz w:val="18"/>
        </w:rPr>
        <w:t xml:space="preserve"> – Bar Chart</w:t>
      </w:r>
      <w:r w:rsidR="004172CC">
        <w:tab/>
      </w:r>
      <w:r w:rsidR="004172CC">
        <w:tab/>
      </w:r>
      <w:r w:rsidR="004172CC">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14</w:t>
      </w:r>
      <w:r w:rsidRPr="00A96284">
        <w:rPr>
          <w:rFonts w:ascii="Century Gothic" w:hAnsi="Century Gothic"/>
          <w:b/>
          <w:noProof/>
          <w:sz w:val="18"/>
        </w:rPr>
        <w:fldChar w:fldCharType="end"/>
      </w:r>
      <w:r w:rsidRPr="00A96284">
        <w:rPr>
          <w:rFonts w:ascii="Century Gothic" w:hAnsi="Century Gothic"/>
          <w:b/>
          <w:sz w:val="18"/>
        </w:rPr>
        <w:t xml:space="preserve"> – Line Chart</w:t>
      </w:r>
    </w:p>
    <w:p w14:paraId="66AC542F" w14:textId="77777777" w:rsidR="00075E1E" w:rsidRDefault="00075E1E" w:rsidP="00075E1E">
      <w:pPr>
        <w:pStyle w:val="BodyText1"/>
        <w:rPr>
          <w:rFonts w:ascii="Century Gothic" w:hAnsi="Century Gothic"/>
          <w:b/>
          <w:sz w:val="18"/>
        </w:rPr>
      </w:pPr>
    </w:p>
    <w:p w14:paraId="7C26768C" w14:textId="19A9FE66" w:rsidR="00075E1E" w:rsidRDefault="00075E1E" w:rsidP="00075E1E">
      <w:pPr>
        <w:pStyle w:val="BodyText1"/>
        <w:rPr>
          <w:rFonts w:cs="Arial"/>
        </w:rPr>
      </w:pPr>
      <w:r>
        <w:rPr>
          <w:rFonts w:cs="Arial"/>
        </w:rPr>
        <w:t xml:space="preserve">To switch from bar chart to line chart, make a sliding gesture from right to left </w:t>
      </w:r>
      <w:r w:rsidR="002C03E2">
        <w:rPr>
          <w:rFonts w:cs="Arial"/>
        </w:rPr>
        <w:t xml:space="preserve">in the chart </w:t>
      </w:r>
      <w:r>
        <w:rPr>
          <w:rFonts w:cs="Arial"/>
        </w:rPr>
        <w:t>which will drag out the line chart.</w:t>
      </w:r>
    </w:p>
    <w:tbl>
      <w:tblPr>
        <w:tblpPr w:leftFromText="180" w:rightFromText="180" w:vertAnchor="text" w:horzAnchor="page" w:tblpX="1990" w:tblpY="85"/>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23499B" w:rsidRPr="00165319" w14:paraId="04A5DFA9" w14:textId="77777777" w:rsidTr="0023499B">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1A18E584" w14:textId="77777777" w:rsidR="0023499B" w:rsidRPr="00165319" w:rsidRDefault="0023499B" w:rsidP="0023499B">
            <w:pPr>
              <w:pStyle w:val="BodyText1"/>
              <w:ind w:left="0"/>
              <w:jc w:val="center"/>
            </w:pPr>
            <w:r w:rsidRPr="00165319">
              <w:rPr>
                <w:noProof/>
                <w:lang w:val="en-US" w:eastAsia="en-US"/>
              </w:rPr>
              <w:drawing>
                <wp:inline distT="0" distB="0" distL="0" distR="0" wp14:anchorId="6A8217A8" wp14:editId="1BD269E4">
                  <wp:extent cx="360000" cy="360000"/>
                  <wp:effectExtent l="0" t="0" r="2540" b="2540"/>
                  <wp:docPr id="26" name="Picture 26"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4829BF8A" w14:textId="77777777" w:rsidR="0023499B" w:rsidRPr="00165319" w:rsidRDefault="0023499B" w:rsidP="0023499B">
            <w:pPr>
              <w:pStyle w:val="BodyText1"/>
              <w:ind w:left="0" w:right="175"/>
              <w:rPr>
                <w:rFonts w:cs="Calibri"/>
                <w:bCs/>
              </w:rPr>
            </w:pPr>
            <w:r>
              <w:rPr>
                <w:rFonts w:cs="Calibri"/>
                <w:bCs/>
              </w:rPr>
              <w:t>To return to the bar chart, make a sliding gesture from left to right in the chart.</w:t>
            </w:r>
          </w:p>
        </w:tc>
      </w:tr>
    </w:tbl>
    <w:p w14:paraId="199BEE55" w14:textId="77777777" w:rsidR="00075E1E" w:rsidRDefault="00075E1E" w:rsidP="00707125">
      <w:pPr>
        <w:pStyle w:val="BodyText1"/>
        <w:ind w:left="0"/>
        <w:rPr>
          <w:rFonts w:cs="Arial"/>
          <w:lang w:eastAsia="en-US"/>
        </w:rPr>
      </w:pPr>
    </w:p>
    <w:p w14:paraId="29DCF4A3" w14:textId="4A75C5E5" w:rsidR="00707125" w:rsidRPr="00165319" w:rsidRDefault="00707125" w:rsidP="00707125">
      <w:pPr>
        <w:pStyle w:val="Heading3"/>
      </w:pPr>
      <w:r>
        <w:lastRenderedPageBreak/>
        <w:t>Breakdown of transactions for Line Graph</w:t>
      </w:r>
    </w:p>
    <w:p w14:paraId="1CA1E836" w14:textId="04175AC4" w:rsidR="00707125" w:rsidRDefault="00707125" w:rsidP="00707125">
      <w:pPr>
        <w:pStyle w:val="BodyText1"/>
        <w:keepNext/>
      </w:pPr>
      <w:r w:rsidRPr="00165319">
        <w:t xml:space="preserve">To get a breakdown of a specific </w:t>
      </w:r>
      <w:r>
        <w:t>point</w:t>
      </w:r>
      <w:r w:rsidRPr="00165319">
        <w:t xml:space="preserve">, tap on a </w:t>
      </w:r>
      <w:r>
        <w:t>point</w:t>
      </w:r>
      <w:r w:rsidRPr="00165319">
        <w:t xml:space="preserve"> within the chart. Depending on whether the application is being ran on an iPad or not it will display a popover view or a page respectively as shown below:</w:t>
      </w:r>
    </w:p>
    <w:p w14:paraId="2328D359" w14:textId="4CA5F982" w:rsidR="00383B2A" w:rsidRDefault="00D565F8" w:rsidP="00707125">
      <w:pPr>
        <w:pStyle w:val="BodyText1"/>
        <w:jc w:val="center"/>
        <w:rPr>
          <w:rFonts w:cs="Arial"/>
          <w:lang w:eastAsia="en-US"/>
        </w:rPr>
      </w:pPr>
      <w:r>
        <w:rPr>
          <w:rFonts w:cs="Arial"/>
          <w:noProof/>
          <w:lang w:val="en-US" w:eastAsia="en-US"/>
        </w:rPr>
        <w:drawing>
          <wp:inline distT="0" distB="0" distL="0" distR="0" wp14:anchorId="3DB63D9D" wp14:editId="1661DD40">
            <wp:extent cx="2536633" cy="3383280"/>
            <wp:effectExtent l="0" t="0" r="3810" b="0"/>
            <wp:docPr id="47" name="Picture 47" descr="Screenshots/thumb_IMG_010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thumb_IMG_0107_102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633" cy="3383280"/>
                    </a:xfrm>
                    <a:prstGeom prst="rect">
                      <a:avLst/>
                    </a:prstGeom>
                    <a:noFill/>
                    <a:ln>
                      <a:noFill/>
                    </a:ln>
                  </pic:spPr>
                </pic:pic>
              </a:graphicData>
            </a:graphic>
          </wp:inline>
        </w:drawing>
      </w:r>
    </w:p>
    <w:p w14:paraId="186A8797" w14:textId="3E0841DF" w:rsidR="00645B32" w:rsidRDefault="00707125" w:rsidP="00707125">
      <w:pPr>
        <w:pStyle w:val="BodyText1"/>
        <w:jc w:val="center"/>
        <w:rPr>
          <w:rFonts w:cs="Arial"/>
          <w:lang w:eastAsia="en-US"/>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15</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Line Graph breakdown</w:t>
      </w:r>
    </w:p>
    <w:p w14:paraId="2883D237" w14:textId="77777777" w:rsidR="00707125" w:rsidRDefault="00707125" w:rsidP="00707125">
      <w:pPr>
        <w:pStyle w:val="BodyText1"/>
        <w:rPr>
          <w:rFonts w:cs="Arial"/>
          <w:lang w:eastAsia="en-US"/>
        </w:rPr>
      </w:pPr>
      <w:r>
        <w:rPr>
          <w:rFonts w:cs="Arial"/>
          <w:lang w:eastAsia="en-US"/>
        </w:rPr>
        <w:t xml:space="preserve">To switch between the three types of points within that given time frame preform a slide gesture </w:t>
      </w:r>
    </w:p>
    <w:p w14:paraId="255FC410" w14:textId="0C0FE6D6" w:rsidR="00645B32" w:rsidRDefault="00707125" w:rsidP="00707125">
      <w:pPr>
        <w:pStyle w:val="BodyText1"/>
        <w:rPr>
          <w:rFonts w:cs="Arial"/>
          <w:lang w:eastAsia="en-US"/>
        </w:rPr>
      </w:pPr>
      <w:r>
        <w:rPr>
          <w:rFonts w:cs="Arial"/>
          <w:lang w:eastAsia="en-US"/>
        </w:rPr>
        <w:t>e.g. if Auth point between 00:00am – 02:00am is selected</w:t>
      </w:r>
      <w:r w:rsidR="00921A8B">
        <w:rPr>
          <w:rFonts w:cs="Arial"/>
          <w:lang w:eastAsia="en-US"/>
        </w:rPr>
        <w:t>, a</w:t>
      </w:r>
      <w:r>
        <w:rPr>
          <w:rFonts w:cs="Arial"/>
          <w:lang w:eastAsia="en-US"/>
        </w:rPr>
        <w:t xml:space="preserve"> slide gesture would then disp</w:t>
      </w:r>
      <w:r w:rsidR="005C2322">
        <w:rPr>
          <w:rFonts w:cs="Arial"/>
          <w:lang w:eastAsia="en-US"/>
        </w:rPr>
        <w:t>lay Refund within the same time</w:t>
      </w:r>
      <w:r>
        <w:rPr>
          <w:rFonts w:cs="Arial"/>
          <w:lang w:eastAsia="en-US"/>
        </w:rPr>
        <w:t>frame.</w:t>
      </w:r>
    </w:p>
    <w:p w14:paraId="7040B06E" w14:textId="7CA927A2" w:rsidR="00383B2A" w:rsidRPr="00241A0B" w:rsidRDefault="001B256F" w:rsidP="00241A0B">
      <w:pPr>
        <w:pStyle w:val="Heading2"/>
        <w:rPr>
          <w:lang w:val="en-GB"/>
        </w:rPr>
      </w:pPr>
      <w:bookmarkStart w:id="7" w:name="_Toc461119805"/>
      <w:r>
        <w:rPr>
          <w:lang w:val="en-GB"/>
        </w:rPr>
        <w:t>Transactions Settled Status’</w:t>
      </w:r>
      <w:bookmarkEnd w:id="7"/>
    </w:p>
    <w:p w14:paraId="24BB69F3" w14:textId="4B04AC65" w:rsidR="00645B32" w:rsidRDefault="00645B32" w:rsidP="00645B32">
      <w:pPr>
        <w:pStyle w:val="Heading3"/>
      </w:pPr>
      <w:r>
        <w:t>Displaying different transaction settled status’</w:t>
      </w:r>
    </w:p>
    <w:p w14:paraId="1B439441" w14:textId="1C22C1B7" w:rsidR="00703EBF" w:rsidRPr="00703EBF" w:rsidRDefault="00703EBF" w:rsidP="00703EBF">
      <w:pPr>
        <w:pStyle w:val="BodyText1"/>
        <w:rPr>
          <w:lang w:eastAsia="en-US"/>
        </w:rPr>
      </w:pPr>
      <w:r>
        <w:rPr>
          <w:lang w:eastAsia="en-US"/>
        </w:rPr>
        <w:t>To display different types selected one of the four segments either:  Settled, Pending, Suspended or Declined. This will display the respective transactions</w:t>
      </w:r>
      <w:r w:rsidR="009E3BF0">
        <w:rPr>
          <w:lang w:eastAsia="en-US"/>
        </w:rPr>
        <w:t>.</w:t>
      </w:r>
    </w:p>
    <w:p w14:paraId="44DC533D" w14:textId="69973060" w:rsidR="00645B32" w:rsidRDefault="00D565F8" w:rsidP="00645B32">
      <w:pPr>
        <w:pStyle w:val="BodyText1"/>
        <w:jc w:val="center"/>
        <w:rPr>
          <w:rFonts w:cs="Arial"/>
          <w:lang w:eastAsia="en-US"/>
        </w:rPr>
      </w:pPr>
      <w:r>
        <w:rPr>
          <w:rFonts w:cs="Arial"/>
          <w:noProof/>
          <w:lang w:val="en-US" w:eastAsia="en-US"/>
        </w:rPr>
        <w:drawing>
          <wp:inline distT="0" distB="0" distL="0" distR="0" wp14:anchorId="2FDADD4F" wp14:editId="6827D240">
            <wp:extent cx="1871623" cy="2496312"/>
            <wp:effectExtent l="0" t="0" r="8255" b="0"/>
            <wp:docPr id="48" name="Picture 48" descr="Screenshots/thumb_IMG_0108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thumb_IMG_0108_102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1623" cy="2496312"/>
                    </a:xfrm>
                    <a:prstGeom prst="rect">
                      <a:avLst/>
                    </a:prstGeom>
                    <a:noFill/>
                    <a:ln>
                      <a:noFill/>
                    </a:ln>
                  </pic:spPr>
                </pic:pic>
              </a:graphicData>
            </a:graphic>
          </wp:inline>
        </w:drawing>
      </w:r>
    </w:p>
    <w:p w14:paraId="0E5D1435" w14:textId="7503AAF6" w:rsidR="00383B2A" w:rsidRDefault="00645B32" w:rsidP="005C2322">
      <w:pPr>
        <w:pStyle w:val="BodyText1"/>
        <w:jc w:val="center"/>
        <w:rPr>
          <w:rFonts w:cs="Arial"/>
          <w:lang w:eastAsia="en-US"/>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16</w:t>
      </w:r>
      <w:r w:rsidRPr="00A96284">
        <w:rPr>
          <w:rFonts w:ascii="Century Gothic" w:hAnsi="Century Gothic"/>
          <w:b/>
          <w:noProof/>
          <w:sz w:val="18"/>
        </w:rPr>
        <w:fldChar w:fldCharType="end"/>
      </w:r>
      <w:r w:rsidRPr="00A96284">
        <w:rPr>
          <w:rFonts w:ascii="Century Gothic" w:hAnsi="Century Gothic"/>
          <w:b/>
          <w:sz w:val="18"/>
        </w:rPr>
        <w:t xml:space="preserve"> – </w:t>
      </w:r>
      <w:r w:rsidR="00703EBF">
        <w:rPr>
          <w:rFonts w:ascii="Century Gothic" w:hAnsi="Century Gothic"/>
          <w:b/>
          <w:sz w:val="18"/>
        </w:rPr>
        <w:t>Displaying Different Settled Status Transactions</w:t>
      </w:r>
    </w:p>
    <w:p w14:paraId="23DCE344" w14:textId="05545617" w:rsidR="00383B2A" w:rsidRPr="00AC3D2B" w:rsidRDefault="00196F0E" w:rsidP="00E64CC6">
      <w:pPr>
        <w:pStyle w:val="Heading3"/>
        <w:rPr>
          <w:rFonts w:cs="Arial"/>
        </w:rPr>
      </w:pPr>
      <w:r>
        <w:lastRenderedPageBreak/>
        <w:t xml:space="preserve">Change Currency Displayed </w:t>
      </w:r>
    </w:p>
    <w:p w14:paraId="6C1BD009" w14:textId="2726046B" w:rsidR="00196F0E" w:rsidRDefault="00196F0E" w:rsidP="00196F0E">
      <w:pPr>
        <w:pStyle w:val="BodyText1"/>
        <w:ind w:left="720"/>
        <w:rPr>
          <w:rFonts w:cs="Arial"/>
          <w:lang w:eastAsia="en-US"/>
        </w:rPr>
      </w:pPr>
      <w:r>
        <w:rPr>
          <w:rFonts w:cs="Arial"/>
          <w:lang w:eastAsia="en-US"/>
        </w:rPr>
        <w:t>To change the currency being displayed in the view tap the currency type header at the top and selected the desire currency type as shown below:</w:t>
      </w:r>
    </w:p>
    <w:p w14:paraId="4BD838AA" w14:textId="0C533F8F" w:rsidR="003A105C" w:rsidRDefault="00073EEA" w:rsidP="00196F0E">
      <w:pPr>
        <w:pStyle w:val="BodyText1"/>
        <w:jc w:val="center"/>
        <w:rPr>
          <w:rFonts w:cs="Arial"/>
          <w:lang w:eastAsia="en-US"/>
        </w:rPr>
      </w:pPr>
      <w:r>
        <w:rPr>
          <w:rFonts w:cs="Arial"/>
          <w:noProof/>
          <w:lang w:val="en-US" w:eastAsia="en-US"/>
        </w:rPr>
        <w:drawing>
          <wp:inline distT="0" distB="0" distL="0" distR="0" wp14:anchorId="08FC20B5" wp14:editId="70B9FD87">
            <wp:extent cx="2536632" cy="3383280"/>
            <wp:effectExtent l="0" t="0" r="3810" b="0"/>
            <wp:docPr id="50" name="Picture 50" descr="Screenshots/thumb_IMG_0109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thumb_IMG_0109_10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6B7A9C71" w14:textId="49DE3172" w:rsidR="00196F0E" w:rsidRDefault="00196F0E" w:rsidP="00196F0E">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17</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Choose Currency Type Displayed</w:t>
      </w:r>
    </w:p>
    <w:p w14:paraId="788442B4" w14:textId="77777777" w:rsidR="00196F0E" w:rsidRDefault="00196F0E" w:rsidP="00196F0E">
      <w:pPr>
        <w:pStyle w:val="BodyText1"/>
        <w:jc w:val="center"/>
        <w:rPr>
          <w:rFonts w:ascii="Century Gothic" w:hAnsi="Century Gothic"/>
          <w:b/>
          <w:sz w:val="18"/>
        </w:rPr>
      </w:pPr>
    </w:p>
    <w:tbl>
      <w:tblPr>
        <w:tblpPr w:leftFromText="180" w:rightFromText="180" w:vertAnchor="text" w:horzAnchor="page" w:tblpX="1990" w:tblpY="89"/>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B165A3" w:rsidRPr="00165319" w14:paraId="7250DF7E" w14:textId="77777777" w:rsidTr="00B165A3">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2CDB6051" w14:textId="77777777" w:rsidR="00B165A3" w:rsidRPr="00165319" w:rsidRDefault="00B165A3" w:rsidP="00B165A3">
            <w:pPr>
              <w:pStyle w:val="BodyText1"/>
              <w:ind w:left="0"/>
              <w:jc w:val="center"/>
            </w:pPr>
            <w:r w:rsidRPr="00165319">
              <w:rPr>
                <w:noProof/>
                <w:lang w:val="en-US" w:eastAsia="en-US"/>
              </w:rPr>
              <w:drawing>
                <wp:inline distT="0" distB="0" distL="0" distR="0" wp14:anchorId="239AC967" wp14:editId="042D4C2A">
                  <wp:extent cx="360000" cy="360000"/>
                  <wp:effectExtent l="0" t="0" r="2540" b="2540"/>
                  <wp:docPr id="119" name="Picture 119"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770ABF11" w14:textId="77777777" w:rsidR="00B165A3" w:rsidRPr="00D87216" w:rsidRDefault="00B165A3" w:rsidP="00B165A3">
            <w:pPr>
              <w:pStyle w:val="BodyText1"/>
              <w:ind w:left="0" w:right="175"/>
              <w:rPr>
                <w:rFonts w:cs="Calibri"/>
                <w:bCs/>
              </w:rPr>
            </w:pPr>
            <w:r>
              <w:rPr>
                <w:rFonts w:cs="Calibri"/>
                <w:bCs/>
              </w:rPr>
              <w:t>Alternatively, make a slide gesture within the view and another currency type shall be displayed.</w:t>
            </w:r>
          </w:p>
        </w:tc>
      </w:tr>
    </w:tbl>
    <w:p w14:paraId="04FFEF53" w14:textId="77777777" w:rsidR="00196F0E" w:rsidRDefault="00196F0E" w:rsidP="00B165A3">
      <w:pPr>
        <w:pStyle w:val="BodyText1"/>
        <w:ind w:left="0"/>
        <w:rPr>
          <w:rFonts w:cs="Arial"/>
          <w:lang w:eastAsia="en-US"/>
        </w:rPr>
      </w:pPr>
    </w:p>
    <w:p w14:paraId="76D9C9C3" w14:textId="637830D1" w:rsidR="003A105C" w:rsidRPr="003A105C" w:rsidRDefault="003A105C" w:rsidP="003A105C">
      <w:pPr>
        <w:pStyle w:val="Heading3"/>
        <w:rPr>
          <w:rFonts w:cs="Arial"/>
        </w:rPr>
      </w:pPr>
      <w:r>
        <w:t>Displaying A Bar Graph For A Timeframe</w:t>
      </w:r>
    </w:p>
    <w:p w14:paraId="6C07600C" w14:textId="075D2B71" w:rsidR="00383B2A" w:rsidRDefault="00241A0B" w:rsidP="00075E1E">
      <w:pPr>
        <w:pStyle w:val="BodyText1"/>
        <w:rPr>
          <w:rFonts w:cs="Arial"/>
          <w:lang w:eastAsia="en-US"/>
        </w:rPr>
      </w:pPr>
      <w:r>
        <w:rPr>
          <w:rFonts w:cs="Arial"/>
          <w:lang w:eastAsia="en-US"/>
        </w:rPr>
        <w:t xml:space="preserve">To display a graph for a given </w:t>
      </w:r>
      <w:r w:rsidR="005C7A99">
        <w:rPr>
          <w:rFonts w:cs="Arial"/>
          <w:lang w:eastAsia="en-US"/>
        </w:rPr>
        <w:t>timeframe,</w:t>
      </w:r>
      <w:r>
        <w:rPr>
          <w:rFonts w:cs="Arial"/>
          <w:lang w:eastAsia="en-US"/>
        </w:rPr>
        <w:t xml:space="preserve"> tap on the header for that respective timeframe e.g. Total, Past 24 Hours, Past 6 Days or Past 30 Days. This will cause a popover or an alert sheet to appear as shown below:</w:t>
      </w:r>
    </w:p>
    <w:p w14:paraId="072AB9A6" w14:textId="77777777" w:rsidR="00383B2A" w:rsidRDefault="00383B2A" w:rsidP="00241A0B">
      <w:pPr>
        <w:pStyle w:val="BodyText1"/>
        <w:ind w:left="0"/>
        <w:rPr>
          <w:rFonts w:cs="Arial"/>
          <w:lang w:eastAsia="en-US"/>
        </w:rPr>
      </w:pPr>
    </w:p>
    <w:p w14:paraId="2B28C866" w14:textId="08EB5A7D" w:rsidR="00383B2A" w:rsidRDefault="00073EEA" w:rsidP="00241A0B">
      <w:pPr>
        <w:pStyle w:val="BodyText1"/>
        <w:jc w:val="center"/>
        <w:rPr>
          <w:rFonts w:cs="Arial"/>
          <w:lang w:eastAsia="en-US"/>
        </w:rPr>
      </w:pPr>
      <w:r>
        <w:rPr>
          <w:rFonts w:cs="Arial"/>
          <w:noProof/>
          <w:lang w:val="en-US" w:eastAsia="en-US"/>
        </w:rPr>
        <w:drawing>
          <wp:inline distT="0" distB="0" distL="0" distR="0" wp14:anchorId="1400DB85" wp14:editId="47FB1665">
            <wp:extent cx="1960748" cy="2615184"/>
            <wp:effectExtent l="0" t="0" r="0" b="1270"/>
            <wp:docPr id="52" name="Picture 52" descr="Screenshots/thumb_IMG_0110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thumb_IMG_0110_102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0748" cy="2615184"/>
                    </a:xfrm>
                    <a:prstGeom prst="rect">
                      <a:avLst/>
                    </a:prstGeom>
                    <a:noFill/>
                    <a:ln>
                      <a:noFill/>
                    </a:ln>
                  </pic:spPr>
                </pic:pic>
              </a:graphicData>
            </a:graphic>
          </wp:inline>
        </w:drawing>
      </w:r>
    </w:p>
    <w:p w14:paraId="384C0877" w14:textId="700700B8" w:rsidR="00C956CD" w:rsidRDefault="00241A0B" w:rsidP="00300F52">
      <w:pPr>
        <w:pStyle w:val="BodyText1"/>
        <w:ind w:left="2880"/>
        <w:rPr>
          <w:rFonts w:cs="Arial"/>
          <w:lang w:eastAsia="en-US"/>
        </w:rPr>
      </w:pPr>
      <w:r>
        <w:rPr>
          <w:rFonts w:ascii="Century Gothic" w:hAnsi="Century Gothic"/>
          <w:b/>
          <w:sz w:val="18"/>
        </w:rPr>
        <w:t xml:space="preserve">   </w:t>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18</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iPad: Open Graph/Table Popover</w:t>
      </w:r>
    </w:p>
    <w:p w14:paraId="7C59A37E" w14:textId="6F35B540" w:rsidR="00E64CC6" w:rsidRDefault="00C956CD" w:rsidP="0001272C">
      <w:pPr>
        <w:pStyle w:val="BodyText1"/>
        <w:jc w:val="left"/>
        <w:rPr>
          <w:rFonts w:cs="Arial"/>
          <w:lang w:eastAsia="en-US"/>
        </w:rPr>
      </w:pPr>
      <w:r>
        <w:rPr>
          <w:rFonts w:cs="Arial"/>
          <w:lang w:eastAsia="en-US"/>
        </w:rPr>
        <w:lastRenderedPageBreak/>
        <w:t>Next, press ‘Open Graph’ and a graph will appear with the data for that timeframe.</w:t>
      </w:r>
    </w:p>
    <w:p w14:paraId="15E225A4" w14:textId="77777777" w:rsidR="00E64CC6" w:rsidRDefault="00E64CC6" w:rsidP="00C956CD">
      <w:pPr>
        <w:pStyle w:val="BodyText1"/>
        <w:jc w:val="left"/>
        <w:rPr>
          <w:rFonts w:cs="Arial"/>
          <w:lang w:eastAsia="en-US"/>
        </w:rPr>
      </w:pPr>
    </w:p>
    <w:p w14:paraId="1FCACAA3" w14:textId="756803B9" w:rsidR="00E64CC6" w:rsidRDefault="00073EEA" w:rsidP="0001272C">
      <w:pPr>
        <w:pStyle w:val="BodyText1"/>
        <w:jc w:val="center"/>
        <w:rPr>
          <w:rFonts w:cs="Arial"/>
          <w:lang w:eastAsia="en-US"/>
        </w:rPr>
      </w:pPr>
      <w:r>
        <w:rPr>
          <w:rFonts w:cs="Arial"/>
          <w:noProof/>
          <w:lang w:val="en-US" w:eastAsia="en-US"/>
        </w:rPr>
        <w:drawing>
          <wp:inline distT="0" distB="0" distL="0" distR="0" wp14:anchorId="247FB55D" wp14:editId="3263D761">
            <wp:extent cx="2399517" cy="3200400"/>
            <wp:effectExtent l="0" t="0" r="0" b="0"/>
            <wp:docPr id="53" name="Picture 53" descr="Screenshots/thumb_IMG_011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thumb_IMG_0111_102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9517" cy="3200400"/>
                    </a:xfrm>
                    <a:prstGeom prst="rect">
                      <a:avLst/>
                    </a:prstGeom>
                    <a:noFill/>
                    <a:ln>
                      <a:noFill/>
                    </a:ln>
                  </pic:spPr>
                </pic:pic>
              </a:graphicData>
            </a:graphic>
          </wp:inline>
        </w:drawing>
      </w:r>
    </w:p>
    <w:p w14:paraId="15F4F5D4" w14:textId="1F62EC5C" w:rsidR="00707125" w:rsidRPr="009450DB" w:rsidRDefault="00C317B7" w:rsidP="009450DB">
      <w:pPr>
        <w:pStyle w:val="BodyText1"/>
        <w:ind w:left="2880"/>
        <w:rPr>
          <w:rFonts w:ascii="Century Gothic" w:hAnsi="Century Gothic"/>
          <w:b/>
          <w:sz w:val="18"/>
        </w:rPr>
      </w:pPr>
      <w:r>
        <w:rPr>
          <w:rFonts w:ascii="Century Gothic" w:hAnsi="Century Gothic"/>
          <w:b/>
          <w:sz w:val="18"/>
        </w:rPr>
        <w:t xml:space="preserve">   </w:t>
      </w:r>
      <w:r w:rsidR="00DD7FAC">
        <w:rPr>
          <w:rFonts w:ascii="Century Gothic" w:hAnsi="Century Gothic"/>
          <w:b/>
          <w:sz w:val="18"/>
        </w:rPr>
        <w:tab/>
        <w:t xml:space="preserve">  </w:t>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19</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Open Graph View</w:t>
      </w:r>
    </w:p>
    <w:p w14:paraId="0F6890C5" w14:textId="7E889368" w:rsidR="00ED2548" w:rsidRPr="00AC3D2B" w:rsidRDefault="00ED2548" w:rsidP="00ED2548">
      <w:pPr>
        <w:pStyle w:val="Heading3"/>
        <w:rPr>
          <w:rFonts w:cs="Arial"/>
        </w:rPr>
      </w:pPr>
      <w:r>
        <w:t>Displaying A Table For A Timeframe</w:t>
      </w:r>
    </w:p>
    <w:p w14:paraId="16926D4C" w14:textId="0A0E0757" w:rsidR="00A838EA" w:rsidRDefault="00E41A2C" w:rsidP="00A838EA">
      <w:pPr>
        <w:pStyle w:val="BodyText1"/>
        <w:jc w:val="left"/>
        <w:rPr>
          <w:rFonts w:cs="Arial"/>
          <w:lang w:eastAsia="en-US"/>
        </w:rPr>
      </w:pPr>
      <w:r>
        <w:rPr>
          <w:rFonts w:cs="Arial"/>
          <w:lang w:eastAsia="en-US"/>
        </w:rPr>
        <w:t>Like the previous section press on the desired timeframe header and a popover/alert sheet will appear. Press ‘Open Table’ and a table will appear wi</w:t>
      </w:r>
      <w:r w:rsidR="00FB72FD">
        <w:rPr>
          <w:rFonts w:cs="Arial"/>
          <w:lang w:eastAsia="en-US"/>
        </w:rPr>
        <w:t>th the data for that time frame as shown below:</w:t>
      </w:r>
    </w:p>
    <w:p w14:paraId="0A77C25F" w14:textId="267110BE" w:rsidR="00A838EA" w:rsidRDefault="00073EEA" w:rsidP="00A838EA">
      <w:pPr>
        <w:pStyle w:val="BodyText1"/>
        <w:jc w:val="center"/>
        <w:rPr>
          <w:rFonts w:cs="Arial"/>
          <w:lang w:eastAsia="en-US"/>
        </w:rPr>
      </w:pPr>
      <w:r>
        <w:rPr>
          <w:rFonts w:cs="Arial"/>
          <w:noProof/>
          <w:lang w:val="en-US" w:eastAsia="en-US"/>
        </w:rPr>
        <w:drawing>
          <wp:inline distT="0" distB="0" distL="0" distR="0" wp14:anchorId="6EB9F0BC" wp14:editId="5A9C0B2F">
            <wp:extent cx="2399517" cy="3200400"/>
            <wp:effectExtent l="0" t="0" r="0" b="0"/>
            <wp:docPr id="54" name="Picture 54" descr="Screenshots/thumb_IMG_011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thumb_IMG_0112_102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9517" cy="3200400"/>
                    </a:xfrm>
                    <a:prstGeom prst="rect">
                      <a:avLst/>
                    </a:prstGeom>
                    <a:noFill/>
                    <a:ln>
                      <a:noFill/>
                    </a:ln>
                  </pic:spPr>
                </pic:pic>
              </a:graphicData>
            </a:graphic>
          </wp:inline>
        </w:drawing>
      </w:r>
    </w:p>
    <w:p w14:paraId="3D7E0C9F" w14:textId="62F8C658" w:rsidR="00A838EA" w:rsidRDefault="00A838EA" w:rsidP="00A838EA">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20</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Open Table View</w:t>
      </w:r>
    </w:p>
    <w:tbl>
      <w:tblPr>
        <w:tblpPr w:leftFromText="180" w:rightFromText="180" w:vertAnchor="text" w:horzAnchor="page" w:tblpX="2170" w:tblpY="156"/>
        <w:tblW w:w="8515"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9"/>
      </w:tblGrid>
      <w:tr w:rsidR="009450DB" w:rsidRPr="00165319" w14:paraId="352B5262" w14:textId="77777777" w:rsidTr="00300F52">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2CCAA2BD" w14:textId="77777777" w:rsidR="009450DB" w:rsidRPr="00165319" w:rsidRDefault="009450DB" w:rsidP="009450DB">
            <w:pPr>
              <w:pStyle w:val="BodyText1"/>
              <w:ind w:left="0"/>
              <w:jc w:val="center"/>
            </w:pPr>
            <w:r w:rsidRPr="00165319">
              <w:rPr>
                <w:noProof/>
                <w:lang w:val="en-US" w:eastAsia="en-US"/>
              </w:rPr>
              <w:drawing>
                <wp:inline distT="0" distB="0" distL="0" distR="0" wp14:anchorId="5A045623" wp14:editId="73696310">
                  <wp:extent cx="360000" cy="360000"/>
                  <wp:effectExtent l="0" t="0" r="2540" b="2540"/>
                  <wp:docPr id="21" name="Picture 21"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9" w:type="dxa"/>
            <w:tcBorders>
              <w:top w:val="single" w:sz="4" w:space="0" w:color="E71B5A"/>
              <w:left w:val="nil"/>
              <w:bottom w:val="single" w:sz="4" w:space="0" w:color="E71B5A"/>
              <w:right w:val="single" w:sz="4" w:space="0" w:color="E71B5A"/>
            </w:tcBorders>
            <w:shd w:val="clear" w:color="auto" w:fill="F0E6EB"/>
            <w:vAlign w:val="center"/>
          </w:tcPr>
          <w:p w14:paraId="74D1F184" w14:textId="21A9E592" w:rsidR="009450DB" w:rsidRPr="00D87216" w:rsidRDefault="009450DB" w:rsidP="009450DB">
            <w:pPr>
              <w:pStyle w:val="BodyText1"/>
              <w:ind w:left="0" w:right="175"/>
              <w:rPr>
                <w:rFonts w:cs="Calibri"/>
                <w:bCs/>
              </w:rPr>
            </w:pPr>
            <w:r>
              <w:rPr>
                <w:rFonts w:cs="Calibri"/>
                <w:bCs/>
              </w:rPr>
              <w:t xml:space="preserve">Refer to section </w:t>
            </w:r>
            <w:r w:rsidR="00E96C68">
              <w:rPr>
                <w:rFonts w:cs="Calibri"/>
                <w:b/>
                <w:bCs/>
              </w:rPr>
              <w:t>6.2</w:t>
            </w:r>
            <w:r>
              <w:rPr>
                <w:rFonts w:cs="Calibri"/>
                <w:b/>
                <w:bCs/>
              </w:rPr>
              <w:t xml:space="preserve"> </w:t>
            </w:r>
            <w:r>
              <w:rPr>
                <w:rFonts w:cs="Calibri"/>
                <w:bCs/>
              </w:rPr>
              <w:t>on how to display more details on a single transaction.</w:t>
            </w:r>
          </w:p>
        </w:tc>
      </w:tr>
    </w:tbl>
    <w:p w14:paraId="04CC7C2C" w14:textId="77777777" w:rsidR="007D2296" w:rsidRDefault="007D2296" w:rsidP="00A838EA">
      <w:pPr>
        <w:pStyle w:val="BodyText1"/>
        <w:jc w:val="center"/>
        <w:rPr>
          <w:rFonts w:ascii="Century Gothic" w:hAnsi="Century Gothic"/>
          <w:b/>
          <w:sz w:val="18"/>
        </w:rPr>
      </w:pPr>
    </w:p>
    <w:p w14:paraId="33C45969" w14:textId="77777777" w:rsidR="007D2296" w:rsidRDefault="007D2296" w:rsidP="00A838EA">
      <w:pPr>
        <w:pStyle w:val="BodyText1"/>
        <w:jc w:val="center"/>
        <w:rPr>
          <w:rFonts w:cs="Arial"/>
          <w:lang w:eastAsia="en-US"/>
        </w:rPr>
      </w:pPr>
    </w:p>
    <w:p w14:paraId="56F59250" w14:textId="1EE249A3" w:rsidR="00383B2A" w:rsidRPr="00165319" w:rsidRDefault="00383B2A" w:rsidP="00383B2A">
      <w:pPr>
        <w:pStyle w:val="Heading1"/>
        <w:rPr>
          <w:lang w:val="en-GB"/>
        </w:rPr>
      </w:pPr>
      <w:bookmarkStart w:id="8" w:name="_Toc461119806"/>
      <w:r>
        <w:rPr>
          <w:lang w:val="en-GB"/>
        </w:rPr>
        <w:lastRenderedPageBreak/>
        <w:t>Reveal Menu</w:t>
      </w:r>
      <w:bookmarkEnd w:id="8"/>
    </w:p>
    <w:p w14:paraId="569CC31A" w14:textId="77777777" w:rsidR="00383B2A" w:rsidRDefault="00383B2A" w:rsidP="00A72444">
      <w:pPr>
        <w:pStyle w:val="BodyText1"/>
        <w:ind w:left="0"/>
        <w:rPr>
          <w:rFonts w:cs="Arial"/>
          <w:lang w:eastAsia="en-US"/>
        </w:rPr>
      </w:pPr>
    </w:p>
    <w:p w14:paraId="2D49850D" w14:textId="788B5430" w:rsidR="00075E1E" w:rsidRDefault="00383B2A" w:rsidP="00075E1E">
      <w:pPr>
        <w:pStyle w:val="Heading2"/>
        <w:rPr>
          <w:lang w:val="en-GB"/>
        </w:rPr>
      </w:pPr>
      <w:bookmarkStart w:id="9" w:name="_Toc461119807"/>
      <w:r>
        <w:rPr>
          <w:lang w:val="en-GB"/>
        </w:rPr>
        <w:t>Open and close the menu</w:t>
      </w:r>
      <w:bookmarkEnd w:id="9"/>
    </w:p>
    <w:p w14:paraId="18DD332B" w14:textId="18185595" w:rsidR="00075E1E" w:rsidRDefault="0095344C" w:rsidP="0095344C">
      <w:pPr>
        <w:pStyle w:val="BodyText1"/>
        <w:ind w:left="0"/>
        <w:jc w:val="center"/>
        <w:rPr>
          <w:rFonts w:cs="Arial"/>
          <w:lang w:eastAsia="en-US"/>
        </w:rPr>
      </w:pPr>
      <w:r>
        <w:rPr>
          <w:rFonts w:cs="Arial"/>
          <w:noProof/>
          <w:lang w:val="en-US" w:eastAsia="en-US"/>
        </w:rPr>
        <w:drawing>
          <wp:inline distT="0" distB="0" distL="0" distR="0" wp14:anchorId="51678BB0" wp14:editId="18493095">
            <wp:extent cx="2536632" cy="3383280"/>
            <wp:effectExtent l="0" t="0" r="3810" b="0"/>
            <wp:docPr id="55" name="Picture 55" descr="Screenshots/thumb_IMG_011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thumb_IMG_0113_10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bookmarkStart w:id="10" w:name="_GoBack"/>
      <w:r>
        <w:rPr>
          <w:rFonts w:cs="Arial"/>
          <w:noProof/>
          <w:lang w:val="en-US" w:eastAsia="en-US"/>
        </w:rPr>
        <w:drawing>
          <wp:inline distT="0" distB="0" distL="0" distR="0" wp14:anchorId="3980A3CC" wp14:editId="25270D19">
            <wp:extent cx="2536632" cy="3383280"/>
            <wp:effectExtent l="0" t="0" r="3810" b="0"/>
            <wp:docPr id="56" name="Picture 56" descr="Screenshots/thumb_IMG_011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s/thumb_IMG_0114_10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bookmarkEnd w:id="10"/>
    </w:p>
    <w:p w14:paraId="2E2D42FB" w14:textId="767E5715" w:rsidR="002C03E2" w:rsidRDefault="00645B32" w:rsidP="0095344C">
      <w:pPr>
        <w:pStyle w:val="BodyText1"/>
        <w:ind w:left="720"/>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21</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Unrevealed</w:t>
      </w:r>
      <w:r w:rsidR="0095344C">
        <w:rPr>
          <w:rFonts w:ascii="Century Gothic" w:hAnsi="Century Gothic"/>
          <w:b/>
          <w:sz w:val="18"/>
        </w:rPr>
        <w:tab/>
      </w:r>
      <w:r w:rsidR="0095344C">
        <w:rPr>
          <w:rFonts w:ascii="Century Gothic" w:hAnsi="Century Gothic"/>
          <w:b/>
          <w:sz w:val="18"/>
        </w:rPr>
        <w:tab/>
      </w:r>
      <w:r w:rsidR="0095344C">
        <w:rPr>
          <w:rFonts w:ascii="Century Gothic" w:hAnsi="Century Gothic"/>
          <w:b/>
          <w:sz w:val="18"/>
        </w:rPr>
        <w:tab/>
      </w:r>
      <w:r w:rsidR="005134FC">
        <w:rPr>
          <w:rFonts w:ascii="Century Gothic" w:hAnsi="Century Gothic"/>
          <w:b/>
          <w:sz w:val="18"/>
        </w:rP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22</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Revealed</w:t>
      </w:r>
    </w:p>
    <w:p w14:paraId="196F5813" w14:textId="77777777" w:rsidR="002C03E2" w:rsidRDefault="002C03E2" w:rsidP="000D3E3C">
      <w:pPr>
        <w:pStyle w:val="BodyText1"/>
        <w:ind w:left="1429" w:firstLine="11"/>
        <w:rPr>
          <w:rFonts w:ascii="Century Gothic" w:hAnsi="Century Gothic"/>
          <w:b/>
          <w:sz w:val="18"/>
        </w:rPr>
      </w:pPr>
    </w:p>
    <w:p w14:paraId="35C6194F" w14:textId="076C6C21" w:rsidR="00823D99" w:rsidRDefault="002C03E2" w:rsidP="00332887">
      <w:pPr>
        <w:pStyle w:val="BodyText1"/>
        <w:rPr>
          <w:rFonts w:cs="Arial"/>
          <w:lang w:eastAsia="en-US"/>
        </w:rPr>
      </w:pPr>
      <w:r>
        <w:rPr>
          <w:rFonts w:cs="Arial"/>
          <w:lang w:eastAsia="en-US"/>
        </w:rPr>
        <w:t xml:space="preserve">To open the reveal </w:t>
      </w:r>
      <w:r w:rsidR="00931B91">
        <w:rPr>
          <w:rFonts w:cs="Arial"/>
          <w:lang w:eastAsia="en-US"/>
        </w:rPr>
        <w:t>menu,</w:t>
      </w:r>
      <w:r>
        <w:rPr>
          <w:rFonts w:cs="Arial"/>
          <w:lang w:eastAsia="en-US"/>
        </w:rPr>
        <w:t xml:space="preserve"> you can either</w:t>
      </w:r>
      <w:r w:rsidR="00A53332">
        <w:rPr>
          <w:rFonts w:cs="Arial"/>
          <w:lang w:eastAsia="en-US"/>
        </w:rPr>
        <w:t xml:space="preserve"> tap the icon on the top left </w:t>
      </w:r>
      <w:r>
        <w:rPr>
          <w:rFonts w:cs="Arial"/>
          <w:lang w:eastAsia="en-US"/>
        </w:rPr>
        <w:t xml:space="preserve">or make a slide gesture from left to right </w:t>
      </w:r>
      <w:r w:rsidR="00931B91">
        <w:rPr>
          <w:rFonts w:cs="Arial"/>
          <w:lang w:eastAsia="en-US"/>
        </w:rPr>
        <w:t>anywhere on the screen expect within the chart.</w:t>
      </w:r>
    </w:p>
    <w:p w14:paraId="657CDA7E" w14:textId="77777777" w:rsidR="00332887" w:rsidRDefault="00332887" w:rsidP="00332887">
      <w:pPr>
        <w:pStyle w:val="BodyText1"/>
        <w:rPr>
          <w:rFonts w:cs="Arial"/>
          <w:lang w:eastAsia="en-US"/>
        </w:rPr>
      </w:pPr>
    </w:p>
    <w:p w14:paraId="63F11B89" w14:textId="0C79EBB6" w:rsidR="00332887" w:rsidRDefault="00332887" w:rsidP="00332887">
      <w:pPr>
        <w:pStyle w:val="BodyText1"/>
        <w:rPr>
          <w:rFonts w:cs="Arial"/>
          <w:lang w:eastAsia="en-US"/>
        </w:rPr>
      </w:pPr>
      <w:r>
        <w:rPr>
          <w:rFonts w:cs="Arial"/>
          <w:lang w:eastAsia="en-US"/>
        </w:rPr>
        <w:t xml:space="preserve">To close the reveal menu, you can either tap the icon on the top, make a slide gesture from right to left anywhere on the screen expect within the chart, or tap the main </w:t>
      </w:r>
      <w:r w:rsidR="00916F32">
        <w:rPr>
          <w:rFonts w:cs="Arial"/>
          <w:lang w:eastAsia="en-US"/>
        </w:rPr>
        <w:t>page</w:t>
      </w:r>
      <w:r>
        <w:rPr>
          <w:rFonts w:cs="Arial"/>
          <w:lang w:eastAsia="en-US"/>
        </w:rPr>
        <w:t>.</w:t>
      </w:r>
    </w:p>
    <w:p w14:paraId="6D122067" w14:textId="1CE5F72B" w:rsidR="003A6340" w:rsidRPr="00F0123E" w:rsidRDefault="009E0B95" w:rsidP="00F0123E">
      <w:pPr>
        <w:pStyle w:val="Heading2"/>
        <w:rPr>
          <w:lang w:val="en-GB"/>
        </w:rPr>
      </w:pPr>
      <w:bookmarkStart w:id="11" w:name="_Toc461119808"/>
      <w:r>
        <w:rPr>
          <w:lang w:val="en-GB"/>
        </w:rPr>
        <w:t xml:space="preserve">Change the displayed </w:t>
      </w:r>
      <w:r w:rsidR="00B7326B">
        <w:rPr>
          <w:lang w:val="en-GB"/>
        </w:rPr>
        <w:t>page</w:t>
      </w:r>
      <w:bookmarkEnd w:id="11"/>
    </w:p>
    <w:p w14:paraId="011B6E60" w14:textId="097EE2F4" w:rsidR="007B31CA" w:rsidRDefault="009E0B95" w:rsidP="007B31CA">
      <w:pPr>
        <w:pStyle w:val="BodyText1"/>
      </w:pPr>
      <w:r>
        <w:t xml:space="preserve">After the menu has been revealed, as show in figure 14, select the desired </w:t>
      </w:r>
      <w:r w:rsidR="00916F32">
        <w:t>page</w:t>
      </w:r>
      <w:r>
        <w:t xml:space="preserve"> in the menu e.g. </w:t>
      </w:r>
      <w:r w:rsidR="00916F32">
        <w:t xml:space="preserve">tap </w:t>
      </w:r>
      <w:r>
        <w:t xml:space="preserve">‘Search’ and it will transition to that </w:t>
      </w:r>
      <w:r w:rsidR="00916F32">
        <w:t>page</w:t>
      </w:r>
      <w:r>
        <w:t xml:space="preserve">. </w:t>
      </w:r>
    </w:p>
    <w:p w14:paraId="0727E0C9" w14:textId="77777777" w:rsidR="009E0B95" w:rsidRDefault="009E0B95" w:rsidP="007B31CA">
      <w:pPr>
        <w:pStyle w:val="BodyText1"/>
      </w:pPr>
    </w:p>
    <w:tbl>
      <w:tblPr>
        <w:tblW w:w="8510" w:type="dxa"/>
        <w:tblInd w:w="708"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9E0B95" w:rsidRPr="00165319" w14:paraId="38A56684" w14:textId="77777777" w:rsidTr="00256673">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75F3C9A9" w14:textId="77777777" w:rsidR="009E0B95" w:rsidRPr="00165319" w:rsidRDefault="009E0B95" w:rsidP="00256673">
            <w:pPr>
              <w:pStyle w:val="BodyText1"/>
              <w:ind w:left="0"/>
              <w:jc w:val="center"/>
            </w:pPr>
            <w:r w:rsidRPr="00165319">
              <w:rPr>
                <w:noProof/>
                <w:lang w:val="en-US" w:eastAsia="en-US"/>
              </w:rPr>
              <w:drawing>
                <wp:inline distT="0" distB="0" distL="0" distR="0" wp14:anchorId="3C5AB7A9" wp14:editId="7F44A2D6">
                  <wp:extent cx="360000" cy="360000"/>
                  <wp:effectExtent l="0" t="0" r="2540" b="2540"/>
                  <wp:docPr id="30" name="Picture 30"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248C6257" w14:textId="7F95D091" w:rsidR="009E0B95" w:rsidRPr="00165319" w:rsidRDefault="00B7326B" w:rsidP="00B7326B">
            <w:pPr>
              <w:pStyle w:val="BodyText1"/>
              <w:ind w:left="0" w:right="175"/>
              <w:rPr>
                <w:rFonts w:cs="Calibri"/>
                <w:bCs/>
              </w:rPr>
            </w:pPr>
            <w:r>
              <w:rPr>
                <w:rFonts w:cs="Calibri"/>
                <w:bCs/>
              </w:rPr>
              <w:t>It’s also possible to transition to the ‘Search’ page from the Homepage by pressing the search icon at the top right of the screen as shown in figure 13.</w:t>
            </w:r>
          </w:p>
        </w:tc>
      </w:tr>
    </w:tbl>
    <w:p w14:paraId="61A79B0A" w14:textId="77777777" w:rsidR="009E0B95" w:rsidRDefault="009E0B95" w:rsidP="007B31CA">
      <w:pPr>
        <w:pStyle w:val="BodyText1"/>
      </w:pPr>
    </w:p>
    <w:p w14:paraId="294F9B1B" w14:textId="77777777" w:rsidR="0085400D" w:rsidRDefault="0085400D" w:rsidP="007B31CA">
      <w:pPr>
        <w:pStyle w:val="BodyText1"/>
      </w:pPr>
    </w:p>
    <w:p w14:paraId="6DFE1BC5" w14:textId="77777777" w:rsidR="0085400D" w:rsidRDefault="0085400D" w:rsidP="007B31CA">
      <w:pPr>
        <w:pStyle w:val="BodyText1"/>
      </w:pPr>
    </w:p>
    <w:p w14:paraId="487C40EA" w14:textId="77777777" w:rsidR="0085400D" w:rsidRDefault="0085400D" w:rsidP="007B31CA">
      <w:pPr>
        <w:pStyle w:val="BodyText1"/>
      </w:pPr>
    </w:p>
    <w:p w14:paraId="61D31DA8" w14:textId="77777777" w:rsidR="0085400D" w:rsidRDefault="0085400D" w:rsidP="007B31CA">
      <w:pPr>
        <w:pStyle w:val="BodyText1"/>
      </w:pPr>
    </w:p>
    <w:p w14:paraId="7B25AF43" w14:textId="77777777" w:rsidR="0085400D" w:rsidRDefault="0085400D" w:rsidP="007B31CA">
      <w:pPr>
        <w:pStyle w:val="BodyText1"/>
      </w:pPr>
    </w:p>
    <w:p w14:paraId="6FC1997E" w14:textId="77777777" w:rsidR="0085400D" w:rsidRDefault="0085400D" w:rsidP="007B31CA">
      <w:pPr>
        <w:pStyle w:val="BodyText1"/>
      </w:pPr>
    </w:p>
    <w:p w14:paraId="712A7639" w14:textId="77777777" w:rsidR="0085400D" w:rsidRDefault="0085400D" w:rsidP="007B31CA">
      <w:pPr>
        <w:pStyle w:val="BodyText1"/>
      </w:pPr>
    </w:p>
    <w:p w14:paraId="050667DD" w14:textId="77777777" w:rsidR="0085400D" w:rsidRDefault="0085400D" w:rsidP="007B31CA">
      <w:pPr>
        <w:pStyle w:val="BodyText1"/>
      </w:pPr>
    </w:p>
    <w:p w14:paraId="61CB4633" w14:textId="77777777" w:rsidR="0085400D" w:rsidRDefault="0085400D" w:rsidP="007B31CA">
      <w:pPr>
        <w:pStyle w:val="BodyText1"/>
      </w:pPr>
    </w:p>
    <w:p w14:paraId="15685735" w14:textId="41BD5F64" w:rsidR="0085400D" w:rsidRPr="00165319" w:rsidRDefault="0085400D" w:rsidP="0085400D">
      <w:pPr>
        <w:pStyle w:val="Heading1"/>
        <w:rPr>
          <w:lang w:val="en-GB"/>
        </w:rPr>
      </w:pPr>
      <w:bookmarkStart w:id="12" w:name="_Toc461119809"/>
      <w:r>
        <w:rPr>
          <w:lang w:val="en-GB"/>
        </w:rPr>
        <w:lastRenderedPageBreak/>
        <w:t>Search page</w:t>
      </w:r>
      <w:bookmarkEnd w:id="12"/>
    </w:p>
    <w:p w14:paraId="390E3360" w14:textId="633029D8" w:rsidR="00A02F5A" w:rsidRDefault="00BC5668" w:rsidP="007B31CA">
      <w:pPr>
        <w:pStyle w:val="BodyText1"/>
      </w:pPr>
      <w:r>
        <w:t>Navigate to the search page through the use of the reveal menu -</w:t>
      </w:r>
      <w:r w:rsidRPr="00BC5668">
        <w:t xml:space="preserve"> </w:t>
      </w:r>
      <w:r w:rsidRPr="00165319">
        <w:t>d</w:t>
      </w:r>
      <w:r>
        <w:t xml:space="preserve">etails can be found in section </w:t>
      </w:r>
      <w:r w:rsidRPr="00BC5668">
        <w:rPr>
          <w:b/>
        </w:rPr>
        <w:t>4</w:t>
      </w:r>
      <w:r w:rsidRPr="00165319">
        <w:t xml:space="preserve"> </w:t>
      </w:r>
      <w:r>
        <w:rPr>
          <w:b/>
        </w:rPr>
        <w:t>Reveal Menu</w:t>
      </w:r>
      <w:r w:rsidRPr="00165319">
        <w:rPr>
          <w:b/>
        </w:rPr>
        <w:t>.</w:t>
      </w:r>
      <w:r w:rsidR="00721886">
        <w:rPr>
          <w:b/>
        </w:rPr>
        <w:t xml:space="preserve"> </w:t>
      </w:r>
      <w:r w:rsidR="003559BF">
        <w:t xml:space="preserve"> If done correctly the below page should appear:</w:t>
      </w:r>
    </w:p>
    <w:p w14:paraId="3F7D8D8B" w14:textId="2E59E8A0" w:rsidR="005C7250" w:rsidRDefault="000F135B" w:rsidP="005C7250">
      <w:pPr>
        <w:pStyle w:val="BodyText1"/>
        <w:jc w:val="center"/>
      </w:pPr>
      <w:r>
        <w:rPr>
          <w:noProof/>
          <w:lang w:val="en-US" w:eastAsia="en-US"/>
        </w:rPr>
        <w:drawing>
          <wp:inline distT="0" distB="0" distL="0" distR="0" wp14:anchorId="7FE85066" wp14:editId="4A3DFD78">
            <wp:extent cx="2536632" cy="3383280"/>
            <wp:effectExtent l="0" t="0" r="3810" b="0"/>
            <wp:docPr id="59" name="Picture 59" descr="Screenshots/thumb_IMG_011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thumb_IMG_0115_10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7F7C8C64" w14:textId="26FFD01A" w:rsidR="005C7250" w:rsidRDefault="005C7250" w:rsidP="005C7250">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23</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Search page</w:t>
      </w:r>
    </w:p>
    <w:p w14:paraId="735380A6" w14:textId="77777777" w:rsidR="002B4EE6" w:rsidRDefault="002B4EE6" w:rsidP="005C7250">
      <w:pPr>
        <w:pStyle w:val="BodyText1"/>
        <w:jc w:val="center"/>
        <w:rPr>
          <w:rFonts w:ascii="Century Gothic" w:hAnsi="Century Gothic"/>
          <w:b/>
          <w:sz w:val="18"/>
        </w:rPr>
      </w:pPr>
    </w:p>
    <w:p w14:paraId="657B551E" w14:textId="77777777" w:rsidR="002B4EE6" w:rsidRDefault="002B4EE6" w:rsidP="005C7250">
      <w:pPr>
        <w:pStyle w:val="BodyText1"/>
        <w:jc w:val="center"/>
        <w:rPr>
          <w:rFonts w:ascii="Century Gothic" w:hAnsi="Century Gothic"/>
          <w:b/>
          <w:sz w:val="18"/>
        </w:rPr>
      </w:pPr>
    </w:p>
    <w:p w14:paraId="477D40A1" w14:textId="77777777" w:rsidR="002B4EE6" w:rsidRDefault="002B4EE6" w:rsidP="005C7250">
      <w:pPr>
        <w:pStyle w:val="BodyText1"/>
        <w:jc w:val="center"/>
        <w:rPr>
          <w:rFonts w:ascii="Century Gothic" w:hAnsi="Century Gothic"/>
          <w:b/>
          <w:sz w:val="18"/>
        </w:rPr>
      </w:pPr>
    </w:p>
    <w:p w14:paraId="2B254D70" w14:textId="77777777" w:rsidR="002B4EE6" w:rsidRDefault="002B4EE6" w:rsidP="005C7250">
      <w:pPr>
        <w:pStyle w:val="BodyText1"/>
        <w:jc w:val="center"/>
        <w:rPr>
          <w:rFonts w:ascii="Century Gothic" w:hAnsi="Century Gothic"/>
          <w:b/>
          <w:sz w:val="18"/>
        </w:rPr>
      </w:pPr>
    </w:p>
    <w:p w14:paraId="51187935" w14:textId="77777777" w:rsidR="002B4EE6" w:rsidRDefault="002B4EE6" w:rsidP="005C7250">
      <w:pPr>
        <w:pStyle w:val="BodyText1"/>
        <w:jc w:val="center"/>
        <w:rPr>
          <w:rFonts w:ascii="Century Gothic" w:hAnsi="Century Gothic"/>
          <w:b/>
          <w:sz w:val="18"/>
        </w:rPr>
      </w:pPr>
    </w:p>
    <w:p w14:paraId="32EED6F2" w14:textId="77777777" w:rsidR="002B4EE6" w:rsidRDefault="002B4EE6" w:rsidP="005C7250">
      <w:pPr>
        <w:pStyle w:val="BodyText1"/>
        <w:jc w:val="center"/>
        <w:rPr>
          <w:rFonts w:ascii="Century Gothic" w:hAnsi="Century Gothic"/>
          <w:b/>
          <w:sz w:val="18"/>
        </w:rPr>
      </w:pPr>
    </w:p>
    <w:p w14:paraId="0FB8E2F3" w14:textId="77777777" w:rsidR="002B4EE6" w:rsidRDefault="002B4EE6" w:rsidP="005C7250">
      <w:pPr>
        <w:pStyle w:val="BodyText1"/>
        <w:jc w:val="center"/>
        <w:rPr>
          <w:rFonts w:ascii="Century Gothic" w:hAnsi="Century Gothic"/>
          <w:b/>
          <w:sz w:val="18"/>
        </w:rPr>
      </w:pPr>
    </w:p>
    <w:p w14:paraId="42E7405F" w14:textId="77777777" w:rsidR="002B4EE6" w:rsidRDefault="002B4EE6" w:rsidP="005C7250">
      <w:pPr>
        <w:pStyle w:val="BodyText1"/>
        <w:jc w:val="center"/>
        <w:rPr>
          <w:rFonts w:ascii="Century Gothic" w:hAnsi="Century Gothic"/>
          <w:b/>
          <w:sz w:val="18"/>
        </w:rPr>
      </w:pPr>
    </w:p>
    <w:p w14:paraId="3C9D49EA" w14:textId="77777777" w:rsidR="002B4EE6" w:rsidRDefault="002B4EE6" w:rsidP="005C7250">
      <w:pPr>
        <w:pStyle w:val="BodyText1"/>
        <w:jc w:val="center"/>
        <w:rPr>
          <w:rFonts w:ascii="Century Gothic" w:hAnsi="Century Gothic"/>
          <w:b/>
          <w:sz w:val="18"/>
        </w:rPr>
      </w:pPr>
    </w:p>
    <w:p w14:paraId="792961D5" w14:textId="77777777" w:rsidR="002B4EE6" w:rsidRDefault="002B4EE6" w:rsidP="005C7250">
      <w:pPr>
        <w:pStyle w:val="BodyText1"/>
        <w:jc w:val="center"/>
        <w:rPr>
          <w:rFonts w:ascii="Century Gothic" w:hAnsi="Century Gothic"/>
          <w:b/>
          <w:sz w:val="18"/>
        </w:rPr>
      </w:pPr>
    </w:p>
    <w:p w14:paraId="439B21B0" w14:textId="77777777" w:rsidR="002B4EE6" w:rsidRDefault="002B4EE6" w:rsidP="005C7250">
      <w:pPr>
        <w:pStyle w:val="BodyText1"/>
        <w:jc w:val="center"/>
        <w:rPr>
          <w:rFonts w:ascii="Century Gothic" w:hAnsi="Century Gothic"/>
          <w:b/>
          <w:sz w:val="18"/>
        </w:rPr>
      </w:pPr>
    </w:p>
    <w:p w14:paraId="316839C6" w14:textId="77777777" w:rsidR="002B4EE6" w:rsidRDefault="002B4EE6" w:rsidP="005C7250">
      <w:pPr>
        <w:pStyle w:val="BodyText1"/>
        <w:jc w:val="center"/>
        <w:rPr>
          <w:rFonts w:ascii="Century Gothic" w:hAnsi="Century Gothic"/>
          <w:b/>
          <w:sz w:val="18"/>
        </w:rPr>
      </w:pPr>
    </w:p>
    <w:p w14:paraId="067D3CCC" w14:textId="77777777" w:rsidR="002B4EE6" w:rsidRDefault="002B4EE6" w:rsidP="005C7250">
      <w:pPr>
        <w:pStyle w:val="BodyText1"/>
        <w:jc w:val="center"/>
        <w:rPr>
          <w:rFonts w:ascii="Century Gothic" w:hAnsi="Century Gothic"/>
          <w:b/>
          <w:sz w:val="18"/>
        </w:rPr>
      </w:pPr>
    </w:p>
    <w:p w14:paraId="0D9205C0" w14:textId="77777777" w:rsidR="002B4EE6" w:rsidRDefault="002B4EE6" w:rsidP="005C7250">
      <w:pPr>
        <w:pStyle w:val="BodyText1"/>
        <w:jc w:val="center"/>
        <w:rPr>
          <w:rFonts w:ascii="Century Gothic" w:hAnsi="Century Gothic"/>
          <w:b/>
          <w:sz w:val="18"/>
        </w:rPr>
      </w:pPr>
    </w:p>
    <w:p w14:paraId="35F34D99" w14:textId="77777777" w:rsidR="002B4EE6" w:rsidRDefault="002B4EE6" w:rsidP="005C7250">
      <w:pPr>
        <w:pStyle w:val="BodyText1"/>
        <w:jc w:val="center"/>
        <w:rPr>
          <w:rFonts w:ascii="Century Gothic" w:hAnsi="Century Gothic"/>
          <w:b/>
          <w:sz w:val="18"/>
        </w:rPr>
      </w:pPr>
    </w:p>
    <w:p w14:paraId="51F4BEEC" w14:textId="77777777" w:rsidR="002B4EE6" w:rsidRDefault="002B4EE6" w:rsidP="005C7250">
      <w:pPr>
        <w:pStyle w:val="BodyText1"/>
        <w:jc w:val="center"/>
        <w:rPr>
          <w:rFonts w:ascii="Century Gothic" w:hAnsi="Century Gothic"/>
          <w:b/>
          <w:sz w:val="18"/>
        </w:rPr>
      </w:pPr>
    </w:p>
    <w:p w14:paraId="354D437E" w14:textId="77777777" w:rsidR="002B4EE6" w:rsidRDefault="002B4EE6" w:rsidP="005C7250">
      <w:pPr>
        <w:pStyle w:val="BodyText1"/>
        <w:jc w:val="center"/>
        <w:rPr>
          <w:rFonts w:ascii="Century Gothic" w:hAnsi="Century Gothic"/>
          <w:b/>
          <w:sz w:val="18"/>
        </w:rPr>
      </w:pPr>
    </w:p>
    <w:p w14:paraId="702317DB" w14:textId="77777777" w:rsidR="002B4EE6" w:rsidRDefault="002B4EE6" w:rsidP="005C7250">
      <w:pPr>
        <w:pStyle w:val="BodyText1"/>
        <w:jc w:val="center"/>
        <w:rPr>
          <w:rFonts w:ascii="Century Gothic" w:hAnsi="Century Gothic"/>
          <w:b/>
          <w:sz w:val="18"/>
        </w:rPr>
      </w:pPr>
    </w:p>
    <w:p w14:paraId="0D5719A8" w14:textId="77777777" w:rsidR="002B4EE6" w:rsidRDefault="002B4EE6" w:rsidP="005C7250">
      <w:pPr>
        <w:pStyle w:val="BodyText1"/>
        <w:jc w:val="center"/>
        <w:rPr>
          <w:rFonts w:ascii="Century Gothic" w:hAnsi="Century Gothic"/>
          <w:b/>
          <w:sz w:val="18"/>
        </w:rPr>
      </w:pPr>
    </w:p>
    <w:p w14:paraId="6180077D" w14:textId="77777777" w:rsidR="002B4EE6" w:rsidRDefault="002B4EE6" w:rsidP="005C7250">
      <w:pPr>
        <w:pStyle w:val="BodyText1"/>
        <w:jc w:val="center"/>
        <w:rPr>
          <w:rFonts w:ascii="Century Gothic" w:hAnsi="Century Gothic"/>
          <w:b/>
          <w:sz w:val="18"/>
        </w:rPr>
      </w:pPr>
    </w:p>
    <w:p w14:paraId="07AC2EDD" w14:textId="77777777" w:rsidR="002B4EE6" w:rsidRDefault="002B4EE6" w:rsidP="005C7250">
      <w:pPr>
        <w:pStyle w:val="BodyText1"/>
        <w:jc w:val="center"/>
        <w:rPr>
          <w:rFonts w:ascii="Century Gothic" w:hAnsi="Century Gothic"/>
          <w:b/>
          <w:sz w:val="18"/>
        </w:rPr>
      </w:pPr>
    </w:p>
    <w:p w14:paraId="738E8FB3" w14:textId="77777777" w:rsidR="002B4EE6" w:rsidRDefault="002B4EE6" w:rsidP="005C7250">
      <w:pPr>
        <w:pStyle w:val="BodyText1"/>
        <w:jc w:val="center"/>
        <w:rPr>
          <w:rFonts w:ascii="Century Gothic" w:hAnsi="Century Gothic"/>
          <w:b/>
          <w:sz w:val="18"/>
        </w:rPr>
      </w:pPr>
    </w:p>
    <w:p w14:paraId="591768CC" w14:textId="77777777" w:rsidR="005C2322" w:rsidRDefault="005C2322" w:rsidP="005C7250">
      <w:pPr>
        <w:pStyle w:val="BodyText1"/>
        <w:jc w:val="center"/>
        <w:rPr>
          <w:rFonts w:ascii="Century Gothic" w:hAnsi="Century Gothic"/>
          <w:b/>
          <w:sz w:val="18"/>
        </w:rPr>
      </w:pPr>
    </w:p>
    <w:p w14:paraId="3F2BC7CE" w14:textId="77777777" w:rsidR="002B4EE6" w:rsidRDefault="002B4EE6" w:rsidP="005C7250">
      <w:pPr>
        <w:pStyle w:val="BodyText1"/>
        <w:jc w:val="center"/>
        <w:rPr>
          <w:rFonts w:ascii="Century Gothic" w:hAnsi="Century Gothic"/>
          <w:b/>
          <w:sz w:val="18"/>
        </w:rPr>
      </w:pPr>
    </w:p>
    <w:p w14:paraId="0D9CF465" w14:textId="77777777" w:rsidR="002B4EE6" w:rsidRDefault="002B4EE6" w:rsidP="005C7250">
      <w:pPr>
        <w:pStyle w:val="BodyText1"/>
        <w:jc w:val="center"/>
        <w:rPr>
          <w:rFonts w:ascii="Century Gothic" w:hAnsi="Century Gothic"/>
          <w:b/>
          <w:sz w:val="18"/>
        </w:rPr>
      </w:pPr>
    </w:p>
    <w:p w14:paraId="59586FE7" w14:textId="77777777" w:rsidR="002B4EE6" w:rsidRDefault="002B4EE6" w:rsidP="005C7250">
      <w:pPr>
        <w:pStyle w:val="BodyText1"/>
        <w:jc w:val="center"/>
        <w:rPr>
          <w:rFonts w:ascii="Century Gothic" w:hAnsi="Century Gothic"/>
          <w:b/>
          <w:sz w:val="18"/>
        </w:rPr>
      </w:pPr>
    </w:p>
    <w:p w14:paraId="25F34AAA" w14:textId="77777777" w:rsidR="002B4EE6" w:rsidRDefault="002B4EE6" w:rsidP="005C7250">
      <w:pPr>
        <w:pStyle w:val="BodyText1"/>
        <w:jc w:val="center"/>
        <w:rPr>
          <w:rFonts w:ascii="Century Gothic" w:hAnsi="Century Gothic"/>
          <w:b/>
          <w:sz w:val="18"/>
        </w:rPr>
      </w:pPr>
    </w:p>
    <w:p w14:paraId="01841741" w14:textId="77777777" w:rsidR="002B4EE6" w:rsidRPr="00721886" w:rsidRDefault="002B4EE6" w:rsidP="005C7250">
      <w:pPr>
        <w:pStyle w:val="BodyText1"/>
        <w:jc w:val="center"/>
      </w:pPr>
    </w:p>
    <w:p w14:paraId="615FD654" w14:textId="45B84D56" w:rsidR="00163A2F" w:rsidRPr="00F0123E" w:rsidRDefault="00282214" w:rsidP="00F0123E">
      <w:pPr>
        <w:pStyle w:val="Heading2"/>
        <w:rPr>
          <w:lang w:val="en-GB"/>
        </w:rPr>
      </w:pPr>
      <w:bookmarkStart w:id="13" w:name="_Toc461119810"/>
      <w:r>
        <w:rPr>
          <w:lang w:val="en-GB"/>
        </w:rPr>
        <w:lastRenderedPageBreak/>
        <w:t>Search</w:t>
      </w:r>
      <w:bookmarkEnd w:id="13"/>
    </w:p>
    <w:p w14:paraId="5BCA354E" w14:textId="52834F0B" w:rsidR="00240720" w:rsidRDefault="00163A2F" w:rsidP="002B4EE6">
      <w:pPr>
        <w:pStyle w:val="BodyText1"/>
        <w:rPr>
          <w:rFonts w:ascii="Century Gothic" w:hAnsi="Century Gothic"/>
          <w:b/>
          <w:sz w:val="18"/>
        </w:rPr>
      </w:pPr>
      <w:r>
        <w:t>To preform a search, tap on the search bar at the top of the screen as the keyboard will appear as shown below:</w:t>
      </w:r>
    </w:p>
    <w:p w14:paraId="3C3AEEB4" w14:textId="37FF3D2A" w:rsidR="002B4EE6" w:rsidRPr="00FC447B" w:rsidRDefault="009D72D9" w:rsidP="002B4EE6">
      <w:pPr>
        <w:pStyle w:val="BodyText1"/>
        <w:jc w:val="center"/>
        <w:rPr>
          <w:rFonts w:cs="Arial"/>
        </w:rPr>
      </w:pPr>
      <w:r>
        <w:rPr>
          <w:rFonts w:cs="Arial"/>
          <w:noProof/>
          <w:lang w:val="en-US" w:eastAsia="en-US"/>
        </w:rPr>
        <w:drawing>
          <wp:inline distT="0" distB="0" distL="0" distR="0" wp14:anchorId="747463B4" wp14:editId="55DA50F1">
            <wp:extent cx="2536632" cy="3383280"/>
            <wp:effectExtent l="0" t="0" r="3810" b="0"/>
            <wp:docPr id="60" name="Picture 60" descr="Screenshots/thumb_IMG_011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s/thumb_IMG_0116_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3BE44D34" w14:textId="77777777" w:rsidR="002B4EE6" w:rsidRPr="00F0123E" w:rsidRDefault="002B4EE6" w:rsidP="002B4EE6">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24</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Partially Search</w:t>
      </w:r>
    </w:p>
    <w:p w14:paraId="127C46FE" w14:textId="77777777" w:rsidR="002B4EE6" w:rsidRDefault="002B4EE6" w:rsidP="002B4EE6">
      <w:pPr>
        <w:pStyle w:val="BodyText1"/>
        <w:rPr>
          <w:rFonts w:ascii="Century Gothic" w:hAnsi="Century Gothic"/>
          <w:b/>
          <w:sz w:val="18"/>
        </w:rPr>
      </w:pPr>
    </w:p>
    <w:p w14:paraId="54140DD7" w14:textId="577950D9" w:rsidR="00FC447B" w:rsidRDefault="004F75B6" w:rsidP="00AB79C9">
      <w:pPr>
        <w:pStyle w:val="BodyText1"/>
        <w:rPr>
          <w:rFonts w:cs="Arial"/>
        </w:rPr>
      </w:pPr>
      <w:r>
        <w:rPr>
          <w:rFonts w:cs="Arial"/>
        </w:rPr>
        <w:t xml:space="preserve">You can either </w:t>
      </w:r>
      <w:r w:rsidR="00950F7D">
        <w:rPr>
          <w:rFonts w:cs="Arial"/>
        </w:rPr>
        <w:t>enter</w:t>
      </w:r>
      <w:r>
        <w:rPr>
          <w:rFonts w:cs="Arial"/>
        </w:rPr>
        <w:t xml:space="preserve"> a partially or completed transaction number</w:t>
      </w:r>
      <w:r w:rsidR="00950F7D">
        <w:rPr>
          <w:rFonts w:cs="Arial"/>
        </w:rPr>
        <w:t xml:space="preserve"> in the search bar then tap the ‘Search’ button either on the keyboard or the button next to the search bar and it will direct you to the Results page – this will be covered in the next section.</w:t>
      </w:r>
    </w:p>
    <w:p w14:paraId="4CDFE89A" w14:textId="77777777" w:rsidR="003458A4" w:rsidRDefault="003458A4" w:rsidP="00FC447B">
      <w:pPr>
        <w:pStyle w:val="BodyText1"/>
        <w:jc w:val="left"/>
        <w:rPr>
          <w:rFonts w:cs="Arial"/>
        </w:rPr>
      </w:pPr>
    </w:p>
    <w:p w14:paraId="38397585" w14:textId="77777777" w:rsidR="00F20B7F" w:rsidRDefault="00F20B7F" w:rsidP="00240720">
      <w:pPr>
        <w:pStyle w:val="BodyText1"/>
        <w:jc w:val="center"/>
      </w:pPr>
    </w:p>
    <w:tbl>
      <w:tblPr>
        <w:tblW w:w="8510" w:type="dxa"/>
        <w:tblInd w:w="708"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3B23CB" w:rsidRPr="00165319" w14:paraId="32C171BB" w14:textId="77777777" w:rsidTr="00E64CC6">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5D5A65C7" w14:textId="77777777" w:rsidR="003B23CB" w:rsidRPr="00165319" w:rsidRDefault="003B23CB" w:rsidP="00E64CC6">
            <w:pPr>
              <w:pStyle w:val="BodyText1"/>
              <w:ind w:left="0"/>
              <w:jc w:val="center"/>
            </w:pPr>
            <w:r w:rsidRPr="00165319">
              <w:rPr>
                <w:noProof/>
                <w:lang w:val="en-US" w:eastAsia="en-US"/>
              </w:rPr>
              <w:drawing>
                <wp:inline distT="0" distB="0" distL="0" distR="0" wp14:anchorId="4234E97A" wp14:editId="02EDBF4C">
                  <wp:extent cx="360000" cy="360000"/>
                  <wp:effectExtent l="0" t="0" r="2540" b="2540"/>
                  <wp:docPr id="75" name="Picture 75"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6FFF5DE1" w14:textId="68AB61FB" w:rsidR="003B23CB" w:rsidRPr="00165319" w:rsidRDefault="003B23CB" w:rsidP="00E64CC6">
            <w:pPr>
              <w:pStyle w:val="BodyText1"/>
              <w:ind w:left="0" w:right="175"/>
              <w:rPr>
                <w:rFonts w:cs="Calibri"/>
                <w:bCs/>
              </w:rPr>
            </w:pPr>
            <w:r>
              <w:rPr>
                <w:rFonts w:cs="Calibri"/>
                <w:bCs/>
              </w:rPr>
              <w:t>By clicking either ‘Trans Ref.’, ‘Amount’ or  ‘Settled Amount’ the search will be based on that criteria e.g. ‘Trans Ref’ selected searches by Trans Ref.</w:t>
            </w:r>
          </w:p>
        </w:tc>
      </w:tr>
    </w:tbl>
    <w:p w14:paraId="0F5E347B" w14:textId="77777777" w:rsidR="00F20B7F" w:rsidRDefault="00F20B7F" w:rsidP="00240720">
      <w:pPr>
        <w:pStyle w:val="BodyText1"/>
        <w:jc w:val="center"/>
      </w:pPr>
    </w:p>
    <w:p w14:paraId="2C0FF8E6" w14:textId="77777777" w:rsidR="00F20B7F" w:rsidRDefault="00F20B7F" w:rsidP="00240720">
      <w:pPr>
        <w:pStyle w:val="BodyText1"/>
        <w:jc w:val="center"/>
      </w:pPr>
    </w:p>
    <w:p w14:paraId="7BCC5B74" w14:textId="77777777" w:rsidR="00F20B7F" w:rsidRDefault="00F20B7F" w:rsidP="00240720">
      <w:pPr>
        <w:pStyle w:val="BodyText1"/>
        <w:jc w:val="center"/>
      </w:pPr>
    </w:p>
    <w:p w14:paraId="69DD716A" w14:textId="77777777" w:rsidR="00F20B7F" w:rsidRDefault="00F20B7F" w:rsidP="00240720">
      <w:pPr>
        <w:pStyle w:val="BodyText1"/>
        <w:jc w:val="center"/>
      </w:pPr>
    </w:p>
    <w:p w14:paraId="6F54EE82" w14:textId="77777777" w:rsidR="00F20B7F" w:rsidRDefault="00F20B7F" w:rsidP="00240720">
      <w:pPr>
        <w:pStyle w:val="BodyText1"/>
        <w:jc w:val="center"/>
      </w:pPr>
    </w:p>
    <w:p w14:paraId="284EECDC" w14:textId="77777777" w:rsidR="00F20B7F" w:rsidRDefault="00F20B7F" w:rsidP="00240720">
      <w:pPr>
        <w:pStyle w:val="BodyText1"/>
        <w:jc w:val="center"/>
      </w:pPr>
    </w:p>
    <w:p w14:paraId="090D5DE5" w14:textId="77777777" w:rsidR="00F0123E" w:rsidRDefault="00F0123E" w:rsidP="00240720">
      <w:pPr>
        <w:pStyle w:val="BodyText1"/>
        <w:jc w:val="center"/>
      </w:pPr>
    </w:p>
    <w:p w14:paraId="2A6EAEA2" w14:textId="77777777" w:rsidR="00F0123E" w:rsidRDefault="00F0123E" w:rsidP="00240720">
      <w:pPr>
        <w:pStyle w:val="BodyText1"/>
        <w:jc w:val="center"/>
      </w:pPr>
    </w:p>
    <w:p w14:paraId="732E4082" w14:textId="77777777" w:rsidR="00F0123E" w:rsidRDefault="00F0123E" w:rsidP="00240720">
      <w:pPr>
        <w:pStyle w:val="BodyText1"/>
        <w:jc w:val="center"/>
      </w:pPr>
    </w:p>
    <w:p w14:paraId="76E182AB" w14:textId="77777777" w:rsidR="00F20B7F" w:rsidRDefault="00F20B7F" w:rsidP="00240720">
      <w:pPr>
        <w:pStyle w:val="BodyText1"/>
        <w:jc w:val="center"/>
      </w:pPr>
    </w:p>
    <w:p w14:paraId="445ED6A7" w14:textId="77777777" w:rsidR="00F20B7F" w:rsidRDefault="00F20B7F" w:rsidP="00240720">
      <w:pPr>
        <w:pStyle w:val="BodyText1"/>
        <w:jc w:val="center"/>
      </w:pPr>
    </w:p>
    <w:p w14:paraId="055D9A51" w14:textId="77777777" w:rsidR="00F20B7F" w:rsidRDefault="00F20B7F" w:rsidP="00240720">
      <w:pPr>
        <w:pStyle w:val="BodyText1"/>
        <w:jc w:val="center"/>
      </w:pPr>
    </w:p>
    <w:p w14:paraId="72F5BA23" w14:textId="77777777" w:rsidR="00F20B7F" w:rsidRDefault="00F20B7F" w:rsidP="00240720">
      <w:pPr>
        <w:pStyle w:val="BodyText1"/>
        <w:jc w:val="center"/>
      </w:pPr>
    </w:p>
    <w:p w14:paraId="07386C2D" w14:textId="77777777" w:rsidR="00F20B7F" w:rsidRDefault="00F20B7F" w:rsidP="004027A9">
      <w:pPr>
        <w:pStyle w:val="BodyText1"/>
        <w:ind w:left="0"/>
      </w:pPr>
    </w:p>
    <w:p w14:paraId="437CD4A2" w14:textId="77777777" w:rsidR="002B4EE6" w:rsidRDefault="002B4EE6" w:rsidP="004027A9">
      <w:pPr>
        <w:pStyle w:val="BodyText1"/>
        <w:ind w:left="0"/>
      </w:pPr>
    </w:p>
    <w:p w14:paraId="01695FD1" w14:textId="77777777" w:rsidR="002B4EE6" w:rsidRDefault="002B4EE6" w:rsidP="004027A9">
      <w:pPr>
        <w:pStyle w:val="BodyText1"/>
        <w:ind w:left="0"/>
      </w:pPr>
    </w:p>
    <w:p w14:paraId="1A9AA9C8" w14:textId="77777777" w:rsidR="00F20B7F" w:rsidRDefault="00F20B7F" w:rsidP="00240720">
      <w:pPr>
        <w:pStyle w:val="BodyText1"/>
        <w:jc w:val="center"/>
      </w:pPr>
    </w:p>
    <w:p w14:paraId="6C7974D1" w14:textId="6D834253" w:rsidR="00AD70E0" w:rsidRDefault="00AD70E0" w:rsidP="00AD70E0">
      <w:pPr>
        <w:pStyle w:val="Heading2"/>
        <w:rPr>
          <w:lang w:val="en-GB"/>
        </w:rPr>
      </w:pPr>
      <w:bookmarkStart w:id="14" w:name="_Toc461119811"/>
      <w:r>
        <w:rPr>
          <w:lang w:val="en-GB"/>
        </w:rPr>
        <w:lastRenderedPageBreak/>
        <w:t>Filters</w:t>
      </w:r>
      <w:bookmarkEnd w:id="14"/>
    </w:p>
    <w:p w14:paraId="169E02DE" w14:textId="77777777" w:rsidR="0091269A" w:rsidRDefault="00AD70E0" w:rsidP="00AB79C9">
      <w:pPr>
        <w:pStyle w:val="BodyText1"/>
      </w:pPr>
      <w:r>
        <w:t>Filters</w:t>
      </w:r>
      <w:r w:rsidR="0091269A">
        <w:t xml:space="preserve"> can be applied to the searches. To apply a filter press on one of the rows in the table below the segmented control. </w:t>
      </w:r>
    </w:p>
    <w:p w14:paraId="1B7ACC62" w14:textId="77777777" w:rsidR="008F77A8" w:rsidRDefault="008F77A8" w:rsidP="00AB79C9">
      <w:pPr>
        <w:pStyle w:val="BodyText1"/>
      </w:pPr>
    </w:p>
    <w:p w14:paraId="649A585B" w14:textId="25C8F1B4" w:rsidR="00AD70E0" w:rsidRDefault="0091269A" w:rsidP="00AB79C9">
      <w:pPr>
        <w:pStyle w:val="BodyText1"/>
      </w:pPr>
      <w:r>
        <w:t>After you have pressed a ro</w:t>
      </w:r>
      <w:r w:rsidR="004D3E1B">
        <w:t>w, the row will expand with sub-</w:t>
      </w:r>
      <w:r>
        <w:t>row(s)</w:t>
      </w:r>
      <w:r w:rsidR="004D3E1B">
        <w:t>. The sub-</w:t>
      </w:r>
      <w:r w:rsidR="008F77A8">
        <w:t>row(s) will affect the results on the search.</w:t>
      </w:r>
      <w:r w:rsidR="00F94C9D">
        <w:t xml:space="preserve"> </w:t>
      </w:r>
      <w:r w:rsidR="004D3E1B">
        <w:t>There are two types of sub-</w:t>
      </w:r>
      <w:r w:rsidR="003170A9">
        <w:t>rows,</w:t>
      </w:r>
      <w:r w:rsidR="00F94C9D">
        <w:t xml:space="preserve"> date picker and value picke</w:t>
      </w:r>
      <w:r w:rsidR="00F20B7F">
        <w:t>r as shown in the figures below:</w:t>
      </w:r>
    </w:p>
    <w:p w14:paraId="18D9603A" w14:textId="77777777" w:rsidR="00F20B7F" w:rsidRDefault="00F20B7F" w:rsidP="00AD70E0">
      <w:pPr>
        <w:pStyle w:val="BodyText1"/>
        <w:jc w:val="left"/>
      </w:pPr>
    </w:p>
    <w:p w14:paraId="664D61B1" w14:textId="5BB5E620" w:rsidR="00F20B7F" w:rsidRDefault="007A599D" w:rsidP="00AD70E0">
      <w:pPr>
        <w:pStyle w:val="BodyText1"/>
        <w:jc w:val="left"/>
      </w:pPr>
      <w:r>
        <w:rPr>
          <w:noProof/>
          <w:lang w:val="en-US" w:eastAsia="en-US"/>
        </w:rPr>
        <w:drawing>
          <wp:inline distT="0" distB="0" distL="0" distR="0" wp14:anchorId="71FE8A7B" wp14:editId="6C4A4033">
            <wp:extent cx="2536632" cy="3383280"/>
            <wp:effectExtent l="0" t="0" r="3810" b="0"/>
            <wp:docPr id="61" name="Picture 61" descr="Screenshots/thumb_IMG_0117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s/thumb_IMG_0117_10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r>
        <w:rPr>
          <w:noProof/>
          <w:lang w:val="en-US" w:eastAsia="en-US"/>
        </w:rPr>
        <w:drawing>
          <wp:inline distT="0" distB="0" distL="0" distR="0" wp14:anchorId="1F50BB1E" wp14:editId="7CDD30F9">
            <wp:extent cx="2536632" cy="3383280"/>
            <wp:effectExtent l="0" t="0" r="3810" b="0"/>
            <wp:docPr id="62" name="Picture 62" descr="Screenshots/thumb_IMG_0118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s/thumb_IMG_0118_102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266089D1" w14:textId="506DBC41" w:rsidR="008443CA" w:rsidRDefault="00F20B7F" w:rsidP="00F0123E">
      <w:pPr>
        <w:pStyle w:val="BodyText1"/>
        <w:ind w:left="1429" w:firstLine="11"/>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25</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Date Picker</w:t>
      </w:r>
      <w:r>
        <w:rPr>
          <w:rFonts w:ascii="Century Gothic" w:hAnsi="Century Gothic"/>
          <w:b/>
          <w:sz w:val="18"/>
        </w:rPr>
        <w:tab/>
      </w:r>
      <w:r>
        <w:rPr>
          <w:rFonts w:ascii="Century Gothic" w:hAnsi="Century Gothic"/>
          <w:b/>
          <w:sz w:val="18"/>
        </w:rPr>
        <w:tab/>
      </w:r>
      <w:r>
        <w:rPr>
          <w:rFonts w:ascii="Century Gothic" w:hAnsi="Century Gothic"/>
          <w:b/>
          <w:sz w:val="18"/>
        </w:rPr>
        <w:tab/>
      </w:r>
      <w:r w:rsidR="009E5D94">
        <w:rPr>
          <w:rFonts w:ascii="Century Gothic" w:hAnsi="Century Gothic"/>
          <w:b/>
          <w:sz w:val="18"/>
        </w:rP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26</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Value Picker</w:t>
      </w: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661CD2" w:rsidRPr="00165319" w14:paraId="6A832DCE" w14:textId="77777777" w:rsidTr="00B46617">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6810C691" w14:textId="77777777" w:rsidR="00661CD2" w:rsidRPr="00165319" w:rsidRDefault="00661CD2" w:rsidP="00B46617">
            <w:pPr>
              <w:pStyle w:val="BodyText1"/>
              <w:ind w:left="0"/>
              <w:jc w:val="center"/>
            </w:pPr>
            <w:r w:rsidRPr="00165319">
              <w:rPr>
                <w:noProof/>
                <w:lang w:val="en-US" w:eastAsia="en-US"/>
              </w:rPr>
              <w:drawing>
                <wp:inline distT="0" distB="0" distL="0" distR="0" wp14:anchorId="45811798" wp14:editId="0473014F">
                  <wp:extent cx="360000" cy="360000"/>
                  <wp:effectExtent l="0" t="0" r="2540" b="2540"/>
                  <wp:docPr id="45" name="Picture 45"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669E85E2" w14:textId="473E1AC3" w:rsidR="00661CD2" w:rsidRPr="00165319" w:rsidRDefault="00661CD2" w:rsidP="00661CD2">
            <w:pPr>
              <w:pStyle w:val="BodyText1"/>
              <w:ind w:left="0" w:right="175"/>
              <w:rPr>
                <w:rFonts w:cs="Calibri"/>
                <w:bCs/>
              </w:rPr>
            </w:pPr>
            <w:r>
              <w:rPr>
                <w:rFonts w:cs="Calibri"/>
                <w:bCs/>
              </w:rPr>
              <w:t xml:space="preserve">A search can take place without a transaction number but a </w:t>
            </w:r>
            <w:r w:rsidR="004027A9">
              <w:rPr>
                <w:rFonts w:cs="Calibri"/>
                <w:bCs/>
              </w:rPr>
              <w:t>‘From D</w:t>
            </w:r>
            <w:r>
              <w:rPr>
                <w:rFonts w:cs="Calibri"/>
                <w:bCs/>
              </w:rPr>
              <w:t>ate</w:t>
            </w:r>
            <w:r w:rsidR="004027A9">
              <w:rPr>
                <w:rFonts w:cs="Calibri"/>
                <w:bCs/>
              </w:rPr>
              <w:t>’ and a ‘To D</w:t>
            </w:r>
            <w:r>
              <w:rPr>
                <w:rFonts w:cs="Calibri"/>
                <w:bCs/>
              </w:rPr>
              <w:t>ate</w:t>
            </w:r>
            <w:r w:rsidR="004027A9">
              <w:rPr>
                <w:rFonts w:cs="Calibri"/>
                <w:bCs/>
              </w:rPr>
              <w:t>’</w:t>
            </w:r>
            <w:r>
              <w:rPr>
                <w:rFonts w:cs="Calibri"/>
                <w:bCs/>
              </w:rPr>
              <w:t xml:space="preserve"> must be provided instead.</w:t>
            </w:r>
            <w:r w:rsidR="00F0123E">
              <w:rPr>
                <w:rFonts w:cs="Calibri"/>
                <w:bCs/>
              </w:rPr>
              <w:t xml:space="preserve"> No default provided.</w:t>
            </w:r>
          </w:p>
        </w:tc>
      </w:tr>
    </w:tbl>
    <w:p w14:paraId="6093E5E6" w14:textId="77777777" w:rsidR="008443CA" w:rsidRDefault="008443CA" w:rsidP="008443CA">
      <w:pPr>
        <w:pStyle w:val="BodyText1"/>
        <w:ind w:left="1429" w:firstLine="11"/>
        <w:rPr>
          <w:rFonts w:ascii="Century Gothic" w:hAnsi="Century Gothic"/>
          <w:b/>
          <w:sz w:val="18"/>
        </w:rPr>
      </w:pPr>
    </w:p>
    <w:p w14:paraId="24E793A1" w14:textId="77777777" w:rsidR="008443CA" w:rsidRDefault="008443CA" w:rsidP="008443CA">
      <w:pPr>
        <w:pStyle w:val="BodyText1"/>
        <w:ind w:left="1429" w:firstLine="11"/>
        <w:rPr>
          <w:rFonts w:ascii="Century Gothic" w:hAnsi="Century Gothic"/>
          <w:b/>
          <w:sz w:val="18"/>
        </w:rPr>
      </w:pPr>
    </w:p>
    <w:p w14:paraId="6317509E" w14:textId="77777777" w:rsidR="008443CA" w:rsidRDefault="008443CA" w:rsidP="008443CA">
      <w:pPr>
        <w:pStyle w:val="BodyText1"/>
        <w:ind w:left="1429" w:firstLine="11"/>
        <w:rPr>
          <w:rFonts w:ascii="Century Gothic" w:hAnsi="Century Gothic"/>
          <w:b/>
          <w:sz w:val="18"/>
        </w:rPr>
      </w:pPr>
    </w:p>
    <w:p w14:paraId="107CA208" w14:textId="77777777" w:rsidR="008443CA" w:rsidRDefault="008443CA" w:rsidP="008443CA">
      <w:pPr>
        <w:pStyle w:val="BodyText1"/>
        <w:ind w:left="1429" w:firstLine="11"/>
        <w:rPr>
          <w:rFonts w:ascii="Century Gothic" w:hAnsi="Century Gothic"/>
          <w:b/>
          <w:sz w:val="18"/>
        </w:rPr>
      </w:pPr>
    </w:p>
    <w:p w14:paraId="1860BE36" w14:textId="77777777" w:rsidR="008443CA" w:rsidRDefault="008443CA" w:rsidP="008443CA">
      <w:pPr>
        <w:pStyle w:val="BodyText1"/>
        <w:ind w:left="1429" w:firstLine="11"/>
        <w:rPr>
          <w:rFonts w:ascii="Century Gothic" w:hAnsi="Century Gothic"/>
          <w:b/>
          <w:sz w:val="18"/>
        </w:rPr>
      </w:pPr>
    </w:p>
    <w:p w14:paraId="526DE506" w14:textId="77777777" w:rsidR="008443CA" w:rsidRDefault="008443CA" w:rsidP="008443CA">
      <w:pPr>
        <w:pStyle w:val="BodyText1"/>
        <w:ind w:left="1429" w:firstLine="11"/>
        <w:rPr>
          <w:rFonts w:ascii="Century Gothic" w:hAnsi="Century Gothic"/>
          <w:b/>
          <w:sz w:val="18"/>
        </w:rPr>
      </w:pPr>
    </w:p>
    <w:p w14:paraId="5CF7F4FD" w14:textId="77777777" w:rsidR="008443CA" w:rsidRDefault="008443CA" w:rsidP="008443CA">
      <w:pPr>
        <w:pStyle w:val="BodyText1"/>
        <w:ind w:left="1429" w:firstLine="11"/>
        <w:rPr>
          <w:rFonts w:ascii="Century Gothic" w:hAnsi="Century Gothic"/>
          <w:b/>
          <w:sz w:val="18"/>
        </w:rPr>
      </w:pPr>
    </w:p>
    <w:p w14:paraId="2F7E77A3" w14:textId="77777777" w:rsidR="008443CA" w:rsidRDefault="008443CA" w:rsidP="008443CA">
      <w:pPr>
        <w:pStyle w:val="BodyText1"/>
        <w:ind w:left="1429" w:firstLine="11"/>
        <w:rPr>
          <w:rFonts w:ascii="Century Gothic" w:hAnsi="Century Gothic"/>
          <w:b/>
          <w:sz w:val="18"/>
        </w:rPr>
      </w:pPr>
    </w:p>
    <w:p w14:paraId="21C06702" w14:textId="77777777" w:rsidR="008443CA" w:rsidRDefault="008443CA" w:rsidP="008443CA">
      <w:pPr>
        <w:pStyle w:val="BodyText1"/>
        <w:ind w:left="1429" w:firstLine="11"/>
        <w:rPr>
          <w:rFonts w:ascii="Century Gothic" w:hAnsi="Century Gothic"/>
          <w:b/>
          <w:sz w:val="18"/>
        </w:rPr>
      </w:pPr>
    </w:p>
    <w:p w14:paraId="17779CAD" w14:textId="77777777" w:rsidR="008443CA" w:rsidRDefault="008443CA" w:rsidP="007036BA">
      <w:pPr>
        <w:pStyle w:val="BodyText1"/>
        <w:ind w:left="0"/>
        <w:rPr>
          <w:rFonts w:ascii="Century Gothic" w:hAnsi="Century Gothic"/>
          <w:b/>
          <w:sz w:val="18"/>
        </w:rPr>
      </w:pPr>
    </w:p>
    <w:p w14:paraId="461CB6CD" w14:textId="77777777" w:rsidR="007036BA" w:rsidRDefault="007036BA" w:rsidP="007036BA">
      <w:pPr>
        <w:pStyle w:val="BodyText1"/>
        <w:ind w:left="0"/>
        <w:rPr>
          <w:rFonts w:ascii="Century Gothic" w:hAnsi="Century Gothic"/>
          <w:b/>
          <w:sz w:val="18"/>
        </w:rPr>
      </w:pPr>
    </w:p>
    <w:p w14:paraId="569DAA3E" w14:textId="77777777" w:rsidR="007036BA" w:rsidRDefault="007036BA" w:rsidP="007036BA">
      <w:pPr>
        <w:pStyle w:val="BodyText1"/>
        <w:ind w:left="0"/>
        <w:rPr>
          <w:rFonts w:ascii="Century Gothic" w:hAnsi="Century Gothic"/>
          <w:b/>
          <w:sz w:val="18"/>
        </w:rPr>
      </w:pPr>
    </w:p>
    <w:p w14:paraId="7998E935" w14:textId="77777777" w:rsidR="007036BA" w:rsidRDefault="007036BA" w:rsidP="007036BA">
      <w:pPr>
        <w:pStyle w:val="BodyText1"/>
        <w:ind w:left="0"/>
        <w:rPr>
          <w:rFonts w:ascii="Century Gothic" w:hAnsi="Century Gothic"/>
          <w:b/>
          <w:sz w:val="18"/>
        </w:rPr>
      </w:pPr>
    </w:p>
    <w:p w14:paraId="7A378A8A" w14:textId="77777777" w:rsidR="007036BA" w:rsidRDefault="007036BA" w:rsidP="007036BA">
      <w:pPr>
        <w:pStyle w:val="BodyText1"/>
        <w:ind w:left="0"/>
        <w:rPr>
          <w:rFonts w:ascii="Century Gothic" w:hAnsi="Century Gothic"/>
          <w:b/>
          <w:sz w:val="18"/>
        </w:rPr>
      </w:pPr>
    </w:p>
    <w:p w14:paraId="3FCACCBD" w14:textId="77777777" w:rsidR="007036BA" w:rsidRDefault="007036BA" w:rsidP="007036BA">
      <w:pPr>
        <w:pStyle w:val="BodyText1"/>
        <w:ind w:left="0"/>
        <w:rPr>
          <w:rFonts w:ascii="Century Gothic" w:hAnsi="Century Gothic"/>
          <w:b/>
          <w:sz w:val="18"/>
        </w:rPr>
      </w:pPr>
    </w:p>
    <w:p w14:paraId="621D4B32" w14:textId="77777777" w:rsidR="007036BA" w:rsidRDefault="007036BA" w:rsidP="007036BA">
      <w:pPr>
        <w:pStyle w:val="BodyText1"/>
        <w:ind w:left="0"/>
        <w:rPr>
          <w:rFonts w:ascii="Century Gothic" w:hAnsi="Century Gothic"/>
          <w:b/>
          <w:sz w:val="18"/>
        </w:rPr>
      </w:pPr>
    </w:p>
    <w:p w14:paraId="0A4E23DB" w14:textId="77777777" w:rsidR="008443CA" w:rsidRDefault="008443CA" w:rsidP="008443CA">
      <w:pPr>
        <w:pStyle w:val="BodyText1"/>
        <w:ind w:left="1429" w:firstLine="11"/>
        <w:rPr>
          <w:rFonts w:ascii="Century Gothic" w:hAnsi="Century Gothic"/>
          <w:b/>
          <w:sz w:val="18"/>
        </w:rPr>
      </w:pPr>
    </w:p>
    <w:p w14:paraId="72C25150" w14:textId="77777777" w:rsidR="008443CA" w:rsidRPr="008443CA" w:rsidRDefault="008443CA" w:rsidP="008443CA">
      <w:pPr>
        <w:pStyle w:val="BodyText1"/>
        <w:ind w:left="1429" w:firstLine="11"/>
        <w:rPr>
          <w:rFonts w:ascii="Century Gothic" w:hAnsi="Century Gothic"/>
          <w:b/>
          <w:sz w:val="18"/>
        </w:rPr>
      </w:pPr>
    </w:p>
    <w:p w14:paraId="1FF29316" w14:textId="37FD2575" w:rsidR="008443CA" w:rsidRPr="00FE4F24" w:rsidRDefault="008443CA" w:rsidP="008443CA">
      <w:pPr>
        <w:pStyle w:val="Heading3"/>
      </w:pPr>
      <w:r>
        <w:lastRenderedPageBreak/>
        <w:t>Date Picker</w:t>
      </w:r>
    </w:p>
    <w:p w14:paraId="5D96A025" w14:textId="680BF4DF" w:rsidR="00F20B7F" w:rsidRDefault="008443CA" w:rsidP="00AB79C9">
      <w:pPr>
        <w:pStyle w:val="BodyText1"/>
      </w:pPr>
      <w:r>
        <w:t>To set a date choose the date in the date picker then press the ‘Set’ button. This will place the set date next to ‘To Date’/ ‘From Date’ (depend on which row that is expanded) and then collapse the sub-rows back into the parent row as shown below:</w:t>
      </w:r>
    </w:p>
    <w:p w14:paraId="724C5061" w14:textId="77777777" w:rsidR="008443CA" w:rsidRDefault="008443CA" w:rsidP="008443CA">
      <w:pPr>
        <w:pStyle w:val="BodyText1"/>
        <w:jc w:val="left"/>
      </w:pPr>
    </w:p>
    <w:p w14:paraId="2DBDF55D" w14:textId="2F9CB403" w:rsidR="008443CA" w:rsidRDefault="007036BA" w:rsidP="008443CA">
      <w:pPr>
        <w:pStyle w:val="BodyText1"/>
        <w:jc w:val="center"/>
      </w:pPr>
      <w:r>
        <w:rPr>
          <w:noProof/>
          <w:lang w:val="en-US" w:eastAsia="en-US"/>
        </w:rPr>
        <w:drawing>
          <wp:inline distT="0" distB="0" distL="0" distR="0" wp14:anchorId="16BFDD71" wp14:editId="29B298CE">
            <wp:extent cx="2536632" cy="3383280"/>
            <wp:effectExtent l="0" t="0" r="3810" b="0"/>
            <wp:docPr id="63" name="Picture 63" descr="Screenshots/thumb_IMG_0119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s/thumb_IMG_0119_102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0D9AFCED" w14:textId="4EE8B49D" w:rsidR="008443CA" w:rsidRDefault="008443CA" w:rsidP="008443CA">
      <w:pPr>
        <w:pStyle w:val="BodyText1"/>
        <w:jc w:val="cente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27</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Date Set</w:t>
      </w:r>
    </w:p>
    <w:p w14:paraId="4925BD00" w14:textId="77777777" w:rsidR="008443CA" w:rsidRDefault="008443CA" w:rsidP="008443CA">
      <w:pPr>
        <w:pStyle w:val="BodyText1"/>
        <w:jc w:val="center"/>
      </w:pPr>
    </w:p>
    <w:tbl>
      <w:tblPr>
        <w:tblW w:w="8510" w:type="dxa"/>
        <w:tblInd w:w="708"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8443CA" w:rsidRPr="00165319" w14:paraId="63A17680" w14:textId="77777777" w:rsidTr="00256673">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27408C5F" w14:textId="77777777" w:rsidR="008443CA" w:rsidRPr="00165319" w:rsidRDefault="008443CA" w:rsidP="00256673">
            <w:pPr>
              <w:pStyle w:val="BodyText1"/>
              <w:ind w:left="0"/>
              <w:jc w:val="center"/>
            </w:pPr>
            <w:r w:rsidRPr="00165319">
              <w:rPr>
                <w:noProof/>
                <w:lang w:val="en-US" w:eastAsia="en-US"/>
              </w:rPr>
              <w:drawing>
                <wp:inline distT="0" distB="0" distL="0" distR="0" wp14:anchorId="444BE717" wp14:editId="2EED27FC">
                  <wp:extent cx="360000" cy="360000"/>
                  <wp:effectExtent l="0" t="0" r="2540" b="2540"/>
                  <wp:docPr id="39" name="Picture 39"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7255E0E4" w14:textId="14A7BFCE" w:rsidR="008443CA" w:rsidRPr="00165319" w:rsidRDefault="00C20737" w:rsidP="00C20737">
            <w:pPr>
              <w:pStyle w:val="BodyText1"/>
              <w:ind w:left="0" w:right="175"/>
              <w:rPr>
                <w:rFonts w:cs="Calibri"/>
                <w:bCs/>
              </w:rPr>
            </w:pPr>
            <w:r>
              <w:rPr>
                <w:rFonts w:cs="Calibri"/>
                <w:bCs/>
              </w:rPr>
              <w:t>To remove the set date, expand the row with the date and tap the ‘Clear’ button. This will clear the date and collapse the sub-rows again.</w:t>
            </w:r>
          </w:p>
        </w:tc>
      </w:tr>
    </w:tbl>
    <w:p w14:paraId="47D09067" w14:textId="77777777" w:rsidR="008443CA" w:rsidRDefault="008443CA" w:rsidP="008443CA">
      <w:pPr>
        <w:pStyle w:val="BodyText1"/>
        <w:jc w:val="center"/>
      </w:pPr>
    </w:p>
    <w:p w14:paraId="2403982A" w14:textId="7AB50480" w:rsidR="008A05F7" w:rsidRPr="00FE4F24" w:rsidRDefault="00AB79C9" w:rsidP="008A05F7">
      <w:pPr>
        <w:pStyle w:val="Heading3"/>
        <w:numPr>
          <w:ilvl w:val="2"/>
          <w:numId w:val="34"/>
        </w:numPr>
      </w:pPr>
      <w:r>
        <w:t>Value</w:t>
      </w:r>
      <w:r w:rsidR="008A05F7">
        <w:t xml:space="preserve"> Picker</w:t>
      </w:r>
    </w:p>
    <w:p w14:paraId="22A0DD9A" w14:textId="77777777" w:rsidR="00DD6451" w:rsidRDefault="000D4990" w:rsidP="00AB79C9">
      <w:pPr>
        <w:pStyle w:val="BodyText1"/>
      </w:pPr>
      <w:r>
        <w:t xml:space="preserve">To choose values for a specific </w:t>
      </w:r>
      <w:r w:rsidR="002A1724">
        <w:t xml:space="preserve">type </w:t>
      </w:r>
      <w:r w:rsidR="00DD6451">
        <w:t xml:space="preserve">tap a row and a checkmark will appear tap it again and the checkmark will disappear. </w:t>
      </w:r>
    </w:p>
    <w:p w14:paraId="1D9B4B38" w14:textId="77777777" w:rsidR="00DD6451" w:rsidRDefault="00DD6451" w:rsidP="00AB79C9">
      <w:pPr>
        <w:pStyle w:val="BodyText1"/>
      </w:pPr>
    </w:p>
    <w:p w14:paraId="7397DCEE" w14:textId="70D5CE4B" w:rsidR="008A05F7" w:rsidRDefault="00DD6451" w:rsidP="00AB79C9">
      <w:pPr>
        <w:pStyle w:val="BodyText1"/>
      </w:pPr>
      <w:r>
        <w:t xml:space="preserve">After selecting the desired values tap </w:t>
      </w:r>
      <w:r w:rsidR="00733526">
        <w:t xml:space="preserve">either </w:t>
      </w:r>
      <w:r>
        <w:t>‘Set’ button</w:t>
      </w:r>
      <w:r w:rsidR="00733526">
        <w:t xml:space="preserve"> or the parent-row</w:t>
      </w:r>
      <w:r>
        <w:t xml:space="preserve"> and</w:t>
      </w:r>
      <w:r w:rsidR="000D4990">
        <w:t xml:space="preserve"> </w:t>
      </w:r>
      <w:r>
        <w:t>the sub-rows will collapse into the parent row.</w:t>
      </w: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446021" w:rsidRPr="00165319" w14:paraId="7151CAF4" w14:textId="77777777" w:rsidTr="00446021">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39E4C044" w14:textId="77777777" w:rsidR="00446021" w:rsidRPr="00165319" w:rsidRDefault="00446021" w:rsidP="00446021">
            <w:pPr>
              <w:pStyle w:val="BodyText1"/>
              <w:ind w:left="0"/>
              <w:jc w:val="center"/>
            </w:pPr>
            <w:r w:rsidRPr="00165319">
              <w:rPr>
                <w:noProof/>
                <w:lang w:val="en-US" w:eastAsia="en-US"/>
              </w:rPr>
              <w:drawing>
                <wp:inline distT="0" distB="0" distL="0" distR="0" wp14:anchorId="69E3EE6C" wp14:editId="683E81C5">
                  <wp:extent cx="360000" cy="360000"/>
                  <wp:effectExtent l="0" t="0" r="2540" b="2540"/>
                  <wp:docPr id="40" name="Picture 40"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17B0B664" w14:textId="30D9CA87" w:rsidR="00446021" w:rsidRPr="00165319" w:rsidRDefault="00446021" w:rsidP="00446021">
            <w:pPr>
              <w:pStyle w:val="BodyText1"/>
              <w:ind w:left="0" w:right="175"/>
              <w:rPr>
                <w:rFonts w:cs="Calibri"/>
                <w:bCs/>
              </w:rPr>
            </w:pPr>
            <w:r>
              <w:rPr>
                <w:rFonts w:cs="Calibri"/>
                <w:bCs/>
              </w:rPr>
              <w:t>All checkmarked rows will appear in the results while un-checkmarked will not.</w:t>
            </w:r>
          </w:p>
        </w:tc>
      </w:tr>
    </w:tbl>
    <w:p w14:paraId="4E15DD2A" w14:textId="77777777" w:rsidR="007E1112" w:rsidRDefault="007E1112" w:rsidP="00AB79C9">
      <w:pPr>
        <w:pStyle w:val="BodyText1"/>
      </w:pPr>
    </w:p>
    <w:p w14:paraId="50AB1BF2" w14:textId="77777777" w:rsidR="00446021" w:rsidRDefault="00446021" w:rsidP="00446021">
      <w:pPr>
        <w:pStyle w:val="BodyText1"/>
        <w:ind w:left="0"/>
      </w:pPr>
    </w:p>
    <w:p w14:paraId="4F5BF080" w14:textId="77777777" w:rsidR="00446021" w:rsidRDefault="00446021" w:rsidP="00AB79C9">
      <w:pPr>
        <w:pStyle w:val="BodyText1"/>
      </w:pPr>
    </w:p>
    <w:p w14:paraId="758B9BF0" w14:textId="77777777" w:rsidR="00446021" w:rsidRDefault="00446021" w:rsidP="00446021">
      <w:pPr>
        <w:pStyle w:val="BodyText1"/>
        <w:ind w:left="0"/>
      </w:pPr>
    </w:p>
    <w:p w14:paraId="083A5602" w14:textId="77777777" w:rsidR="00FB79D7" w:rsidRDefault="00FB79D7" w:rsidP="00446021">
      <w:pPr>
        <w:pStyle w:val="BodyText1"/>
        <w:ind w:left="0"/>
      </w:pPr>
    </w:p>
    <w:p w14:paraId="41024219" w14:textId="77777777" w:rsidR="00FB79D7" w:rsidRDefault="00FB79D7" w:rsidP="00446021">
      <w:pPr>
        <w:pStyle w:val="BodyText1"/>
        <w:ind w:left="0"/>
      </w:pPr>
    </w:p>
    <w:p w14:paraId="0EAE9BD7" w14:textId="77777777" w:rsidR="00FB79D7" w:rsidRDefault="00FB79D7" w:rsidP="00446021">
      <w:pPr>
        <w:pStyle w:val="BodyText1"/>
        <w:ind w:left="0"/>
      </w:pPr>
    </w:p>
    <w:p w14:paraId="5B9D4A04" w14:textId="77777777" w:rsidR="00FB79D7" w:rsidRDefault="00FB79D7" w:rsidP="00446021">
      <w:pPr>
        <w:pStyle w:val="BodyText1"/>
        <w:ind w:left="0"/>
      </w:pPr>
    </w:p>
    <w:p w14:paraId="3C2D5D29" w14:textId="77777777" w:rsidR="00FB79D7" w:rsidRDefault="00FB79D7" w:rsidP="00446021">
      <w:pPr>
        <w:pStyle w:val="BodyText1"/>
        <w:ind w:left="0"/>
      </w:pPr>
    </w:p>
    <w:p w14:paraId="02F8FB80" w14:textId="77777777" w:rsidR="00446021" w:rsidRDefault="00446021" w:rsidP="00446021">
      <w:pPr>
        <w:pStyle w:val="BodyText1"/>
        <w:ind w:left="0"/>
      </w:pPr>
    </w:p>
    <w:p w14:paraId="36B48299" w14:textId="26EB76CA" w:rsidR="004C0FB4" w:rsidRDefault="00446021" w:rsidP="004C0FB4">
      <w:pPr>
        <w:pStyle w:val="Heading2"/>
        <w:rPr>
          <w:lang w:val="en-GB"/>
        </w:rPr>
      </w:pPr>
      <w:bookmarkStart w:id="15" w:name="_Toc461119812"/>
      <w:r>
        <w:rPr>
          <w:lang w:val="en-GB"/>
        </w:rPr>
        <w:lastRenderedPageBreak/>
        <w:t>Sorts</w:t>
      </w:r>
      <w:bookmarkEnd w:id="15"/>
    </w:p>
    <w:p w14:paraId="37D26C26" w14:textId="6BB8F3F8" w:rsidR="007E1112" w:rsidRDefault="00446021" w:rsidP="00AB79C9">
      <w:pPr>
        <w:pStyle w:val="BodyText1"/>
      </w:pPr>
      <w:r>
        <w:t>To apply sorts to the search, tap the ‘Sort By’ segment in the segmented control and a new list of rows will appear as shown below:</w:t>
      </w:r>
    </w:p>
    <w:p w14:paraId="3C8A0B40" w14:textId="77777777" w:rsidR="00446021" w:rsidRDefault="00446021" w:rsidP="00AB79C9">
      <w:pPr>
        <w:pStyle w:val="BodyText1"/>
      </w:pPr>
    </w:p>
    <w:p w14:paraId="31745EF1" w14:textId="31A8EE42" w:rsidR="00446021" w:rsidRDefault="00F90DFE" w:rsidP="00446021">
      <w:pPr>
        <w:pStyle w:val="BodyText1"/>
        <w:jc w:val="center"/>
      </w:pPr>
      <w:r>
        <w:rPr>
          <w:noProof/>
          <w:lang w:val="en-US" w:eastAsia="en-US"/>
        </w:rPr>
        <w:drawing>
          <wp:inline distT="0" distB="0" distL="0" distR="0" wp14:anchorId="58F62F17" wp14:editId="38C93923">
            <wp:extent cx="2536632" cy="3383280"/>
            <wp:effectExtent l="0" t="0" r="3810" b="0"/>
            <wp:docPr id="64" name="Picture 64" descr="Screenshots/thumb_IMG_0120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thumb_IMG_0120_10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6EE73A4E" w14:textId="28F1C3FD" w:rsidR="00990096" w:rsidRDefault="00990096" w:rsidP="00990096">
      <w:pPr>
        <w:pStyle w:val="BodyText1"/>
        <w:jc w:val="cente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28</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Sort By List</w:t>
      </w:r>
    </w:p>
    <w:p w14:paraId="659C1B90" w14:textId="77777777" w:rsidR="00446021" w:rsidRDefault="00446021" w:rsidP="00446021">
      <w:pPr>
        <w:pStyle w:val="BodyText1"/>
        <w:jc w:val="center"/>
      </w:pPr>
    </w:p>
    <w:p w14:paraId="671667E9" w14:textId="677B2AF9" w:rsidR="00446021" w:rsidRDefault="00446021" w:rsidP="00446021">
      <w:pPr>
        <w:pStyle w:val="BodyText1"/>
      </w:pPr>
      <w:r>
        <w:t>To add or remove a sort tap on the desired row, rows marked with a checkmark will be included into the search while uncheckmarked will not be included.</w:t>
      </w:r>
    </w:p>
    <w:p w14:paraId="233BDE9D" w14:textId="77777777" w:rsidR="00446021" w:rsidRDefault="00446021" w:rsidP="00446021">
      <w:pPr>
        <w:pStyle w:val="BodyText1"/>
      </w:pP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446021" w:rsidRPr="00165319" w14:paraId="17A7EC81" w14:textId="77777777" w:rsidTr="00B46617">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59CF309A" w14:textId="77777777" w:rsidR="00446021" w:rsidRPr="00165319" w:rsidRDefault="00446021" w:rsidP="00B46617">
            <w:pPr>
              <w:pStyle w:val="BodyText1"/>
              <w:ind w:left="0"/>
              <w:jc w:val="center"/>
            </w:pPr>
            <w:r w:rsidRPr="00165319">
              <w:rPr>
                <w:noProof/>
                <w:lang w:val="en-US" w:eastAsia="en-US"/>
              </w:rPr>
              <w:drawing>
                <wp:inline distT="0" distB="0" distL="0" distR="0" wp14:anchorId="2028C58A" wp14:editId="572F0D35">
                  <wp:extent cx="360000" cy="360000"/>
                  <wp:effectExtent l="0" t="0" r="2540" b="2540"/>
                  <wp:docPr id="42" name="Picture 42"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7C88656C" w14:textId="50C2CAC3" w:rsidR="00446021" w:rsidRPr="00165319" w:rsidRDefault="00DB1450" w:rsidP="00DB1450">
            <w:pPr>
              <w:pStyle w:val="BodyText1"/>
              <w:ind w:left="0" w:right="175"/>
              <w:rPr>
                <w:rFonts w:cs="Calibri"/>
                <w:bCs/>
              </w:rPr>
            </w:pPr>
            <w:r>
              <w:rPr>
                <w:rFonts w:cs="Calibri"/>
                <w:bCs/>
              </w:rPr>
              <w:t>Sort will be applied in the order in which the list is displayed.</w:t>
            </w:r>
          </w:p>
        </w:tc>
      </w:tr>
    </w:tbl>
    <w:p w14:paraId="4AD7F497" w14:textId="77777777" w:rsidR="00446021" w:rsidRDefault="00446021" w:rsidP="00446021">
      <w:pPr>
        <w:pStyle w:val="BodyText1"/>
      </w:pPr>
    </w:p>
    <w:p w14:paraId="6D2BD2C7" w14:textId="77777777" w:rsidR="00C261FA" w:rsidRDefault="00C261FA" w:rsidP="00446021">
      <w:pPr>
        <w:pStyle w:val="BodyText1"/>
      </w:pPr>
    </w:p>
    <w:p w14:paraId="12749B19" w14:textId="18CB0AB8" w:rsidR="00C261FA" w:rsidRPr="00165319" w:rsidRDefault="00C261FA" w:rsidP="00C261FA">
      <w:pPr>
        <w:pStyle w:val="Heading1"/>
        <w:rPr>
          <w:lang w:val="en-GB"/>
        </w:rPr>
      </w:pPr>
      <w:bookmarkStart w:id="16" w:name="_Toc461119813"/>
      <w:r>
        <w:rPr>
          <w:lang w:val="en-GB"/>
        </w:rPr>
        <w:lastRenderedPageBreak/>
        <w:t>Results page</w:t>
      </w:r>
      <w:bookmarkEnd w:id="16"/>
    </w:p>
    <w:p w14:paraId="45421035" w14:textId="3D5D4E60" w:rsidR="00C261FA" w:rsidRDefault="00C261FA" w:rsidP="00446021">
      <w:pPr>
        <w:pStyle w:val="BodyText1"/>
      </w:pPr>
      <w:r>
        <w:t>After a search has been made, the results page will be displayed as shown below:</w:t>
      </w:r>
    </w:p>
    <w:p w14:paraId="3F948E85" w14:textId="77777777" w:rsidR="00C261FA" w:rsidRDefault="00C261FA" w:rsidP="00446021">
      <w:pPr>
        <w:pStyle w:val="BodyText1"/>
      </w:pPr>
    </w:p>
    <w:p w14:paraId="412C4F65" w14:textId="389F6B24" w:rsidR="00C261FA" w:rsidRDefault="00EA1F7F" w:rsidP="00990096">
      <w:pPr>
        <w:pStyle w:val="BodyText1"/>
        <w:jc w:val="center"/>
      </w:pPr>
      <w:r>
        <w:rPr>
          <w:noProof/>
          <w:lang w:val="en-US" w:eastAsia="en-US"/>
        </w:rPr>
        <w:drawing>
          <wp:inline distT="0" distB="0" distL="0" distR="0" wp14:anchorId="217FBC26" wp14:editId="56DE10A7">
            <wp:extent cx="2536632" cy="3383280"/>
            <wp:effectExtent l="0" t="0" r="3810" b="0"/>
            <wp:docPr id="65" name="Picture 65" descr="Screenshots/thumb_IMG_0121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thumb_IMG_0121_10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37B98D7A" w14:textId="13E3C6DD" w:rsidR="006D2566" w:rsidRDefault="005F1ACC" w:rsidP="006D2566">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29</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Results Page</w:t>
      </w:r>
    </w:p>
    <w:p w14:paraId="21B681F1" w14:textId="77777777" w:rsidR="006D2566" w:rsidRDefault="006D2566" w:rsidP="006D2566">
      <w:pPr>
        <w:pStyle w:val="BodyText1"/>
        <w:jc w:val="center"/>
        <w:rPr>
          <w:rFonts w:ascii="Century Gothic" w:hAnsi="Century Gothic"/>
          <w:b/>
          <w:sz w:val="18"/>
        </w:rPr>
      </w:pP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6D2566" w:rsidRPr="00165319" w14:paraId="07B4C617" w14:textId="77777777" w:rsidTr="00B46617">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31D077C4" w14:textId="77777777" w:rsidR="006D2566" w:rsidRPr="00165319" w:rsidRDefault="006D2566" w:rsidP="00B46617">
            <w:pPr>
              <w:pStyle w:val="BodyText1"/>
              <w:ind w:left="0"/>
              <w:jc w:val="center"/>
            </w:pPr>
            <w:r w:rsidRPr="00165319">
              <w:rPr>
                <w:noProof/>
                <w:lang w:val="en-US" w:eastAsia="en-US"/>
              </w:rPr>
              <w:drawing>
                <wp:inline distT="0" distB="0" distL="0" distR="0" wp14:anchorId="3D201C60" wp14:editId="13ED5550">
                  <wp:extent cx="360000" cy="360000"/>
                  <wp:effectExtent l="0" t="0" r="2540" b="2540"/>
                  <wp:docPr id="44" name="Picture 44"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258F5B78" w14:textId="3304BCB4" w:rsidR="006D2566" w:rsidRPr="00165319" w:rsidRDefault="006D2566" w:rsidP="006D2566">
            <w:pPr>
              <w:pStyle w:val="BodyText1"/>
              <w:ind w:left="0" w:right="175"/>
              <w:rPr>
                <w:rFonts w:cs="Calibri"/>
                <w:bCs/>
              </w:rPr>
            </w:pPr>
            <w:r>
              <w:rPr>
                <w:rFonts w:cs="Calibri"/>
                <w:bCs/>
              </w:rPr>
              <w:t>To return to the search page tap the ‘Back’ button on the top left of the screen.</w:t>
            </w:r>
          </w:p>
        </w:tc>
      </w:tr>
    </w:tbl>
    <w:p w14:paraId="71A3BE82" w14:textId="77777777" w:rsidR="006D2566" w:rsidRDefault="006D2566" w:rsidP="006D2566">
      <w:pPr>
        <w:pStyle w:val="BodyText1"/>
        <w:jc w:val="center"/>
      </w:pPr>
    </w:p>
    <w:p w14:paraId="1F72B506" w14:textId="77777777" w:rsidR="00D23088" w:rsidRDefault="00D23088" w:rsidP="006D2566">
      <w:pPr>
        <w:pStyle w:val="BodyText1"/>
        <w:jc w:val="center"/>
      </w:pPr>
    </w:p>
    <w:p w14:paraId="3C226DBF" w14:textId="3D59284D" w:rsidR="00D23088" w:rsidRPr="00F543E7" w:rsidRDefault="00E20979" w:rsidP="00F543E7">
      <w:pPr>
        <w:pStyle w:val="Heading2"/>
        <w:rPr>
          <w:lang w:val="en-GB"/>
        </w:rPr>
      </w:pPr>
      <w:bookmarkStart w:id="17" w:name="_Toc461119814"/>
      <w:r>
        <w:rPr>
          <w:lang w:val="en-GB"/>
        </w:rPr>
        <w:t>Changing Sorts</w:t>
      </w:r>
      <w:bookmarkEnd w:id="17"/>
    </w:p>
    <w:p w14:paraId="16AB4097" w14:textId="206BF0AF" w:rsidR="00D23088" w:rsidRDefault="00E20979" w:rsidP="00F543E7">
      <w:pPr>
        <w:pStyle w:val="BodyText1"/>
      </w:pPr>
      <w:r>
        <w:t xml:space="preserve">To change which sorts that are applied to the results page press one of the column headers e.g. Status which will sort the Settled Status ascending, press again and it will sort descending.  </w:t>
      </w:r>
    </w:p>
    <w:p w14:paraId="78957E6D" w14:textId="77777777" w:rsidR="00D23088" w:rsidRDefault="00D23088" w:rsidP="00E20979">
      <w:pPr>
        <w:pStyle w:val="BodyText1"/>
        <w:ind w:left="0"/>
      </w:pP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E20979" w:rsidRPr="00165319" w14:paraId="16B2710B" w14:textId="77777777" w:rsidTr="00E64CC6">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0F047C60" w14:textId="77777777" w:rsidR="00E20979" w:rsidRPr="00165319" w:rsidRDefault="00E20979" w:rsidP="00E64CC6">
            <w:pPr>
              <w:pStyle w:val="BodyText1"/>
              <w:ind w:left="0"/>
              <w:jc w:val="center"/>
            </w:pPr>
            <w:r w:rsidRPr="00165319">
              <w:rPr>
                <w:noProof/>
                <w:lang w:val="en-US" w:eastAsia="en-US"/>
              </w:rPr>
              <w:drawing>
                <wp:inline distT="0" distB="0" distL="0" distR="0" wp14:anchorId="56A7718F" wp14:editId="70BC6E7C">
                  <wp:extent cx="360000" cy="360000"/>
                  <wp:effectExtent l="0" t="0" r="2540" b="2540"/>
                  <wp:docPr id="82" name="Picture 82"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3A241E7D" w14:textId="595A220C" w:rsidR="00E20979" w:rsidRPr="00165319" w:rsidRDefault="00E20979" w:rsidP="00E64CC6">
            <w:pPr>
              <w:pStyle w:val="BodyText1"/>
              <w:ind w:left="0" w:right="175"/>
              <w:rPr>
                <w:rFonts w:cs="Calibri"/>
                <w:bCs/>
              </w:rPr>
            </w:pPr>
            <w:r>
              <w:rPr>
                <w:rFonts w:cs="Calibri"/>
                <w:bCs/>
              </w:rPr>
              <w:t>When a different sort is pressed previous sorts are cleared.</w:t>
            </w:r>
          </w:p>
        </w:tc>
      </w:tr>
    </w:tbl>
    <w:p w14:paraId="1A2010F0" w14:textId="77777777" w:rsidR="00D23088" w:rsidRDefault="00D23088" w:rsidP="006D2566">
      <w:pPr>
        <w:pStyle w:val="BodyText1"/>
        <w:jc w:val="center"/>
      </w:pPr>
    </w:p>
    <w:p w14:paraId="5B368C0C" w14:textId="77777777" w:rsidR="00D23088" w:rsidRDefault="00D23088" w:rsidP="006D2566">
      <w:pPr>
        <w:pStyle w:val="BodyText1"/>
        <w:jc w:val="center"/>
      </w:pPr>
    </w:p>
    <w:p w14:paraId="56A77F6D" w14:textId="77777777" w:rsidR="00D23088" w:rsidRDefault="00D23088" w:rsidP="006D2566">
      <w:pPr>
        <w:pStyle w:val="BodyText1"/>
        <w:jc w:val="center"/>
      </w:pPr>
    </w:p>
    <w:p w14:paraId="72D054FB" w14:textId="77777777" w:rsidR="00D23088" w:rsidRDefault="00D23088" w:rsidP="006D2566">
      <w:pPr>
        <w:pStyle w:val="BodyText1"/>
        <w:jc w:val="center"/>
      </w:pPr>
    </w:p>
    <w:p w14:paraId="3D591FF6" w14:textId="77777777" w:rsidR="00D23088" w:rsidRDefault="00D23088" w:rsidP="006D2566">
      <w:pPr>
        <w:pStyle w:val="BodyText1"/>
        <w:jc w:val="center"/>
      </w:pPr>
    </w:p>
    <w:p w14:paraId="7718FEAE" w14:textId="77777777" w:rsidR="00D23088" w:rsidRDefault="00D23088" w:rsidP="00E235E0">
      <w:pPr>
        <w:pStyle w:val="BodyText1"/>
        <w:ind w:left="0"/>
      </w:pPr>
    </w:p>
    <w:p w14:paraId="05FC4077" w14:textId="0457330D" w:rsidR="00E235E0" w:rsidRDefault="00E235E0" w:rsidP="00E235E0">
      <w:pPr>
        <w:pStyle w:val="BodyText1"/>
        <w:ind w:left="0"/>
      </w:pPr>
    </w:p>
    <w:p w14:paraId="4AEDB46E" w14:textId="682427DC" w:rsidR="00990096" w:rsidRDefault="008B0C1C" w:rsidP="006D2566">
      <w:pPr>
        <w:pStyle w:val="Heading2"/>
        <w:rPr>
          <w:lang w:val="en-GB"/>
        </w:rPr>
      </w:pPr>
      <w:bookmarkStart w:id="18" w:name="_Toc461119815"/>
      <w:r>
        <w:rPr>
          <w:lang w:val="en-GB"/>
        </w:rPr>
        <w:lastRenderedPageBreak/>
        <w:t>Detailed Result View</w:t>
      </w:r>
      <w:bookmarkEnd w:id="18"/>
    </w:p>
    <w:p w14:paraId="64BD0DA4" w14:textId="7791437C" w:rsidR="008B0C1C" w:rsidRDefault="001755C6" w:rsidP="00F543E7">
      <w:pPr>
        <w:pStyle w:val="Heading3"/>
      </w:pPr>
      <w:r>
        <w:t>How to display</w:t>
      </w:r>
    </w:p>
    <w:p w14:paraId="76F9F0F9" w14:textId="484FF314" w:rsidR="00184D52" w:rsidRDefault="00486C4D" w:rsidP="00D230B8">
      <w:pPr>
        <w:pStyle w:val="BodyText1"/>
        <w:rPr>
          <w:lang w:eastAsia="en-US"/>
        </w:rPr>
      </w:pPr>
      <w:r>
        <w:rPr>
          <w:lang w:eastAsia="en-US"/>
        </w:rPr>
        <w:t xml:space="preserve">To get more details on </w:t>
      </w:r>
      <w:r w:rsidR="006D2566">
        <w:rPr>
          <w:lang w:eastAsia="en-US"/>
        </w:rPr>
        <w:t>a result tap on the respective row and a popover or view depending on if its an iPad or not will appear with more details on the selected row as shown below</w:t>
      </w:r>
      <w:r w:rsidR="0090544E">
        <w:rPr>
          <w:lang w:eastAsia="en-US"/>
        </w:rPr>
        <w:t>:</w:t>
      </w:r>
    </w:p>
    <w:p w14:paraId="6D9E6F33" w14:textId="10745082" w:rsidR="00184D52" w:rsidRDefault="00FF67F0" w:rsidP="007D4B69">
      <w:pPr>
        <w:pStyle w:val="BodyText1"/>
        <w:jc w:val="center"/>
        <w:rPr>
          <w:lang w:eastAsia="en-US"/>
        </w:rPr>
      </w:pPr>
      <w:r>
        <w:rPr>
          <w:noProof/>
          <w:lang w:val="en-US" w:eastAsia="en-US"/>
        </w:rPr>
        <w:drawing>
          <wp:inline distT="0" distB="0" distL="0" distR="0" wp14:anchorId="0900216C" wp14:editId="59414405">
            <wp:extent cx="2536632" cy="3383280"/>
            <wp:effectExtent l="0" t="0" r="3810" b="0"/>
            <wp:docPr id="66" name="Picture 66" descr="Screenshots/thumb_IMG_012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s/thumb_IMG_0122_10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r>
        <w:rPr>
          <w:noProof/>
          <w:lang w:val="en-US" w:eastAsia="en-US"/>
        </w:rPr>
        <w:drawing>
          <wp:inline distT="0" distB="0" distL="0" distR="0" wp14:anchorId="4598091B" wp14:editId="6313D680">
            <wp:extent cx="2254621" cy="3383280"/>
            <wp:effectExtent l="0" t="0" r="6350" b="0"/>
            <wp:docPr id="69" name="Picture 69" descr="Screenshots/Simulator%20Screen%20Shot%208%20Sep%202016,%2016.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s/Simulator%20Screen%20Shot%208%20Sep%202016,%2016.57.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621" cy="3383280"/>
                    </a:xfrm>
                    <a:prstGeom prst="rect">
                      <a:avLst/>
                    </a:prstGeom>
                    <a:noFill/>
                    <a:ln>
                      <a:noFill/>
                    </a:ln>
                  </pic:spPr>
                </pic:pic>
              </a:graphicData>
            </a:graphic>
          </wp:inline>
        </w:drawing>
      </w:r>
    </w:p>
    <w:p w14:paraId="47F3B008" w14:textId="549E054C" w:rsidR="002F2189" w:rsidRDefault="002B0583" w:rsidP="002F2189">
      <w:pPr>
        <w:pStyle w:val="BodyText1"/>
        <w:ind w:left="2149" w:firstLine="11"/>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30</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iPad detailed page</w:t>
      </w:r>
      <w:r>
        <w:rPr>
          <w:rFonts w:ascii="Century Gothic" w:hAnsi="Century Gothic"/>
          <w:b/>
          <w:sz w:val="18"/>
        </w:rPr>
        <w:tab/>
      </w:r>
      <w:r w:rsidR="00F71AB6">
        <w:rPr>
          <w:rFonts w:ascii="Century Gothic" w:hAnsi="Century Gothic"/>
          <w:b/>
          <w:sz w:val="18"/>
        </w:rP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31</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iDevice detailed page</w:t>
      </w:r>
    </w:p>
    <w:p w14:paraId="0E6DD975" w14:textId="77777777" w:rsidR="00167972" w:rsidRDefault="00167972" w:rsidP="009450DB">
      <w:pPr>
        <w:pStyle w:val="BodyText1"/>
        <w:ind w:left="0"/>
        <w:rPr>
          <w:rFonts w:ascii="Century Gothic" w:hAnsi="Century Gothic"/>
          <w:b/>
          <w:sz w:val="18"/>
        </w:rPr>
      </w:pPr>
    </w:p>
    <w:tbl>
      <w:tblPr>
        <w:tblpPr w:leftFromText="180" w:rightFromText="180" w:vertAnchor="text" w:horzAnchor="page" w:tblpX="2170" w:tblpY="-54"/>
        <w:tblW w:w="8343"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42"/>
        <w:gridCol w:w="7501"/>
      </w:tblGrid>
      <w:tr w:rsidR="0033449B" w:rsidRPr="00165319" w14:paraId="17F9075C" w14:textId="77777777" w:rsidTr="0033449B">
        <w:trPr>
          <w:trHeight w:val="752"/>
        </w:trPr>
        <w:tc>
          <w:tcPr>
            <w:tcW w:w="842" w:type="dxa"/>
            <w:tcBorders>
              <w:top w:val="single" w:sz="4" w:space="0" w:color="E71B5A"/>
              <w:left w:val="single" w:sz="4" w:space="0" w:color="E71B5A"/>
              <w:bottom w:val="single" w:sz="4" w:space="0" w:color="E71B5A"/>
              <w:right w:val="nil"/>
            </w:tcBorders>
            <w:shd w:val="clear" w:color="auto" w:fill="F0E6EB"/>
            <w:vAlign w:val="center"/>
          </w:tcPr>
          <w:p w14:paraId="425D9D81" w14:textId="77777777" w:rsidR="0033449B" w:rsidRPr="00165319" w:rsidRDefault="0033449B" w:rsidP="0033449B">
            <w:pPr>
              <w:pStyle w:val="BodyText1"/>
              <w:ind w:left="0"/>
              <w:jc w:val="center"/>
            </w:pPr>
            <w:r w:rsidRPr="00165319">
              <w:rPr>
                <w:noProof/>
                <w:lang w:val="en-US" w:eastAsia="en-US"/>
              </w:rPr>
              <w:drawing>
                <wp:inline distT="0" distB="0" distL="0" distR="0" wp14:anchorId="479C0A4C" wp14:editId="4843D017">
                  <wp:extent cx="360000" cy="360000"/>
                  <wp:effectExtent l="0" t="0" r="2540" b="2540"/>
                  <wp:docPr id="49" name="Picture 49"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501" w:type="dxa"/>
            <w:tcBorders>
              <w:top w:val="single" w:sz="4" w:space="0" w:color="E71B5A"/>
              <w:left w:val="nil"/>
              <w:bottom w:val="single" w:sz="4" w:space="0" w:color="E71B5A"/>
              <w:right w:val="single" w:sz="4" w:space="0" w:color="E71B5A"/>
            </w:tcBorders>
            <w:shd w:val="clear" w:color="auto" w:fill="F0E6EB"/>
            <w:vAlign w:val="center"/>
          </w:tcPr>
          <w:p w14:paraId="1C7036F5" w14:textId="77777777" w:rsidR="0033449B" w:rsidRPr="00165319" w:rsidRDefault="0033449B" w:rsidP="0033449B">
            <w:pPr>
              <w:pStyle w:val="BodyText1"/>
              <w:ind w:left="0" w:right="175"/>
              <w:rPr>
                <w:rFonts w:cs="Calibri"/>
                <w:bCs/>
              </w:rPr>
            </w:pPr>
            <w:r>
              <w:rPr>
                <w:rFonts w:cs="Calibri"/>
                <w:bCs/>
              </w:rPr>
              <w:t>To return to the result page tap the ‘Dismiss’ button on the top left of the screen.</w:t>
            </w:r>
          </w:p>
        </w:tc>
      </w:tr>
    </w:tbl>
    <w:p w14:paraId="1DEA80E0" w14:textId="77777777" w:rsidR="0033449B" w:rsidRDefault="0033449B" w:rsidP="009450DB">
      <w:pPr>
        <w:pStyle w:val="BodyText1"/>
        <w:ind w:left="0"/>
        <w:rPr>
          <w:rFonts w:ascii="Century Gothic" w:hAnsi="Century Gothic"/>
          <w:b/>
          <w:sz w:val="18"/>
        </w:rPr>
      </w:pPr>
    </w:p>
    <w:p w14:paraId="485ECA78" w14:textId="77777777" w:rsidR="0033449B" w:rsidRDefault="0033449B" w:rsidP="009450DB">
      <w:pPr>
        <w:pStyle w:val="BodyText1"/>
        <w:ind w:left="0"/>
        <w:rPr>
          <w:rFonts w:ascii="Century Gothic" w:hAnsi="Century Gothic"/>
          <w:b/>
          <w:sz w:val="18"/>
        </w:rPr>
      </w:pPr>
    </w:p>
    <w:p w14:paraId="778A472A" w14:textId="77777777" w:rsidR="0033449B" w:rsidRDefault="0033449B" w:rsidP="009450DB">
      <w:pPr>
        <w:pStyle w:val="BodyText1"/>
        <w:ind w:left="0"/>
        <w:rPr>
          <w:rFonts w:ascii="Century Gothic" w:hAnsi="Century Gothic"/>
          <w:b/>
          <w:sz w:val="18"/>
        </w:rPr>
      </w:pPr>
    </w:p>
    <w:p w14:paraId="0ED913D7" w14:textId="77777777" w:rsidR="0033449B" w:rsidRDefault="0033449B" w:rsidP="009450DB">
      <w:pPr>
        <w:pStyle w:val="BodyText1"/>
        <w:ind w:left="0"/>
        <w:rPr>
          <w:rFonts w:ascii="Century Gothic" w:hAnsi="Century Gothic"/>
          <w:b/>
          <w:sz w:val="18"/>
        </w:rPr>
      </w:pPr>
    </w:p>
    <w:p w14:paraId="6C92CAF5" w14:textId="77777777" w:rsidR="0033449B" w:rsidRDefault="0033449B" w:rsidP="009450DB">
      <w:pPr>
        <w:pStyle w:val="BodyText1"/>
        <w:ind w:left="0"/>
        <w:rPr>
          <w:rFonts w:ascii="Century Gothic" w:hAnsi="Century Gothic"/>
          <w:b/>
          <w:sz w:val="18"/>
        </w:rPr>
      </w:pPr>
    </w:p>
    <w:p w14:paraId="56811994" w14:textId="77777777" w:rsidR="0033449B" w:rsidRDefault="0033449B" w:rsidP="009450DB">
      <w:pPr>
        <w:pStyle w:val="BodyText1"/>
        <w:ind w:left="0"/>
        <w:rPr>
          <w:rFonts w:ascii="Century Gothic" w:hAnsi="Century Gothic"/>
          <w:b/>
          <w:sz w:val="18"/>
        </w:rPr>
      </w:pPr>
    </w:p>
    <w:p w14:paraId="31BF3748" w14:textId="77777777" w:rsidR="0033449B" w:rsidRDefault="0033449B" w:rsidP="009450DB">
      <w:pPr>
        <w:pStyle w:val="BodyText1"/>
        <w:ind w:left="0"/>
        <w:rPr>
          <w:rFonts w:ascii="Century Gothic" w:hAnsi="Century Gothic"/>
          <w:b/>
          <w:sz w:val="18"/>
        </w:rPr>
      </w:pPr>
    </w:p>
    <w:p w14:paraId="0FB889F2" w14:textId="77777777" w:rsidR="0033449B" w:rsidRDefault="0033449B" w:rsidP="009450DB">
      <w:pPr>
        <w:pStyle w:val="BodyText1"/>
        <w:ind w:left="0"/>
        <w:rPr>
          <w:rFonts w:ascii="Century Gothic" w:hAnsi="Century Gothic"/>
          <w:b/>
          <w:sz w:val="18"/>
        </w:rPr>
      </w:pPr>
    </w:p>
    <w:p w14:paraId="3590B2A6" w14:textId="77777777" w:rsidR="0033449B" w:rsidRDefault="0033449B" w:rsidP="009450DB">
      <w:pPr>
        <w:pStyle w:val="BodyText1"/>
        <w:ind w:left="0"/>
        <w:rPr>
          <w:rFonts w:ascii="Century Gothic" w:hAnsi="Century Gothic"/>
          <w:b/>
          <w:sz w:val="18"/>
        </w:rPr>
      </w:pPr>
    </w:p>
    <w:p w14:paraId="0B226AD1" w14:textId="77777777" w:rsidR="0033449B" w:rsidRDefault="0033449B" w:rsidP="009450DB">
      <w:pPr>
        <w:pStyle w:val="BodyText1"/>
        <w:ind w:left="0"/>
        <w:rPr>
          <w:rFonts w:ascii="Century Gothic" w:hAnsi="Century Gothic"/>
          <w:b/>
          <w:sz w:val="18"/>
        </w:rPr>
      </w:pPr>
    </w:p>
    <w:p w14:paraId="4268859A" w14:textId="77777777" w:rsidR="0033449B" w:rsidRDefault="0033449B" w:rsidP="009450DB">
      <w:pPr>
        <w:pStyle w:val="BodyText1"/>
        <w:ind w:left="0"/>
        <w:rPr>
          <w:rFonts w:ascii="Century Gothic" w:hAnsi="Century Gothic"/>
          <w:b/>
          <w:sz w:val="18"/>
        </w:rPr>
      </w:pPr>
    </w:p>
    <w:p w14:paraId="3EDA4F32" w14:textId="77777777" w:rsidR="0033449B" w:rsidRDefault="0033449B" w:rsidP="009450DB">
      <w:pPr>
        <w:pStyle w:val="BodyText1"/>
        <w:ind w:left="0"/>
        <w:rPr>
          <w:rFonts w:ascii="Century Gothic" w:hAnsi="Century Gothic"/>
          <w:b/>
          <w:sz w:val="18"/>
        </w:rPr>
      </w:pPr>
    </w:p>
    <w:p w14:paraId="581CFA5E" w14:textId="77777777" w:rsidR="0033449B" w:rsidRDefault="0033449B" w:rsidP="009450DB">
      <w:pPr>
        <w:pStyle w:val="BodyText1"/>
        <w:ind w:left="0"/>
        <w:rPr>
          <w:rFonts w:ascii="Century Gothic" w:hAnsi="Century Gothic"/>
          <w:b/>
          <w:sz w:val="18"/>
        </w:rPr>
      </w:pPr>
    </w:p>
    <w:p w14:paraId="6ABDD3BE" w14:textId="77777777" w:rsidR="0033449B" w:rsidRDefault="0033449B" w:rsidP="009450DB">
      <w:pPr>
        <w:pStyle w:val="BodyText1"/>
        <w:ind w:left="0"/>
        <w:rPr>
          <w:rFonts w:ascii="Century Gothic" w:hAnsi="Century Gothic"/>
          <w:b/>
          <w:sz w:val="18"/>
        </w:rPr>
      </w:pPr>
    </w:p>
    <w:p w14:paraId="0F7119EF" w14:textId="77777777" w:rsidR="0033449B" w:rsidRDefault="0033449B" w:rsidP="009450DB">
      <w:pPr>
        <w:pStyle w:val="BodyText1"/>
        <w:ind w:left="0"/>
        <w:rPr>
          <w:rFonts w:ascii="Century Gothic" w:hAnsi="Century Gothic"/>
          <w:b/>
          <w:sz w:val="18"/>
        </w:rPr>
      </w:pPr>
    </w:p>
    <w:p w14:paraId="00FCAD9C" w14:textId="77777777" w:rsidR="0033449B" w:rsidRDefault="0033449B" w:rsidP="009450DB">
      <w:pPr>
        <w:pStyle w:val="BodyText1"/>
        <w:ind w:left="0"/>
        <w:rPr>
          <w:rFonts w:ascii="Century Gothic" w:hAnsi="Century Gothic"/>
          <w:b/>
          <w:sz w:val="18"/>
        </w:rPr>
      </w:pPr>
    </w:p>
    <w:p w14:paraId="789CED98" w14:textId="77777777" w:rsidR="0033449B" w:rsidRDefault="0033449B" w:rsidP="009450DB">
      <w:pPr>
        <w:pStyle w:val="BodyText1"/>
        <w:ind w:left="0"/>
        <w:rPr>
          <w:rFonts w:ascii="Century Gothic" w:hAnsi="Century Gothic"/>
          <w:b/>
          <w:sz w:val="18"/>
        </w:rPr>
      </w:pPr>
    </w:p>
    <w:p w14:paraId="3753DBB4" w14:textId="77777777" w:rsidR="0033449B" w:rsidRDefault="0033449B" w:rsidP="009450DB">
      <w:pPr>
        <w:pStyle w:val="BodyText1"/>
        <w:ind w:left="0"/>
        <w:rPr>
          <w:rFonts w:ascii="Century Gothic" w:hAnsi="Century Gothic"/>
          <w:b/>
          <w:sz w:val="18"/>
        </w:rPr>
      </w:pPr>
    </w:p>
    <w:p w14:paraId="27205498" w14:textId="77777777" w:rsidR="0033449B" w:rsidRDefault="0033449B" w:rsidP="009450DB">
      <w:pPr>
        <w:pStyle w:val="BodyText1"/>
        <w:ind w:left="0"/>
        <w:rPr>
          <w:rFonts w:ascii="Century Gothic" w:hAnsi="Century Gothic"/>
          <w:b/>
          <w:sz w:val="18"/>
        </w:rPr>
      </w:pPr>
    </w:p>
    <w:p w14:paraId="1E5A1AA5" w14:textId="77777777" w:rsidR="0033449B" w:rsidRDefault="0033449B" w:rsidP="009450DB">
      <w:pPr>
        <w:pStyle w:val="BodyText1"/>
        <w:ind w:left="0"/>
        <w:rPr>
          <w:rFonts w:ascii="Century Gothic" w:hAnsi="Century Gothic"/>
          <w:b/>
          <w:sz w:val="18"/>
        </w:rPr>
      </w:pPr>
    </w:p>
    <w:p w14:paraId="01BCF41A" w14:textId="77777777" w:rsidR="0033449B" w:rsidRDefault="0033449B" w:rsidP="009450DB">
      <w:pPr>
        <w:pStyle w:val="BodyText1"/>
        <w:ind w:left="0"/>
        <w:rPr>
          <w:rFonts w:ascii="Century Gothic" w:hAnsi="Century Gothic"/>
          <w:b/>
          <w:sz w:val="18"/>
        </w:rPr>
      </w:pPr>
    </w:p>
    <w:p w14:paraId="48ED39D9" w14:textId="77777777" w:rsidR="0033449B" w:rsidRDefault="0033449B" w:rsidP="009450DB">
      <w:pPr>
        <w:pStyle w:val="BodyText1"/>
        <w:ind w:left="0"/>
        <w:rPr>
          <w:rFonts w:ascii="Century Gothic" w:hAnsi="Century Gothic"/>
          <w:b/>
          <w:sz w:val="18"/>
        </w:rPr>
      </w:pPr>
    </w:p>
    <w:p w14:paraId="4FD120B6" w14:textId="77777777" w:rsidR="0033449B" w:rsidRDefault="0033449B" w:rsidP="009450DB">
      <w:pPr>
        <w:pStyle w:val="BodyText1"/>
        <w:ind w:left="0"/>
        <w:rPr>
          <w:rFonts w:ascii="Century Gothic" w:hAnsi="Century Gothic"/>
          <w:b/>
          <w:sz w:val="18"/>
        </w:rPr>
      </w:pPr>
    </w:p>
    <w:p w14:paraId="24E0BFA9" w14:textId="77777777" w:rsidR="0033449B" w:rsidRDefault="0033449B" w:rsidP="009450DB">
      <w:pPr>
        <w:pStyle w:val="BodyText1"/>
        <w:ind w:left="0"/>
        <w:rPr>
          <w:rFonts w:ascii="Century Gothic" w:hAnsi="Century Gothic"/>
          <w:b/>
          <w:sz w:val="18"/>
        </w:rPr>
      </w:pPr>
    </w:p>
    <w:p w14:paraId="5D256C31" w14:textId="77777777" w:rsidR="0033449B" w:rsidRDefault="0033449B" w:rsidP="009450DB">
      <w:pPr>
        <w:pStyle w:val="BodyText1"/>
        <w:ind w:left="0"/>
        <w:rPr>
          <w:rFonts w:ascii="Century Gothic" w:hAnsi="Century Gothic"/>
          <w:b/>
          <w:sz w:val="18"/>
        </w:rPr>
      </w:pPr>
    </w:p>
    <w:p w14:paraId="61890509" w14:textId="3D773468" w:rsidR="002911B7" w:rsidRPr="00FE4F24" w:rsidRDefault="002911B7" w:rsidP="002911B7">
      <w:pPr>
        <w:pStyle w:val="Heading3"/>
      </w:pPr>
      <w:r>
        <w:lastRenderedPageBreak/>
        <w:t>How to copy row entries</w:t>
      </w:r>
    </w:p>
    <w:p w14:paraId="68DAB230" w14:textId="3E2D1DEF" w:rsidR="00167972" w:rsidRDefault="002B483B" w:rsidP="00D230B8">
      <w:pPr>
        <w:pStyle w:val="BodyText1"/>
        <w:rPr>
          <w:lang w:eastAsia="en-US"/>
        </w:rPr>
      </w:pPr>
      <w:r>
        <w:rPr>
          <w:lang w:eastAsia="en-US"/>
        </w:rPr>
        <w:t>To copy a detail from a row making a long press on a specific row and a black ‘Copy’ will appear. Press copy and it will be stored in your clipboard.</w:t>
      </w:r>
    </w:p>
    <w:p w14:paraId="3E9AB4B1" w14:textId="77777777" w:rsidR="0033449B" w:rsidRDefault="0033449B" w:rsidP="00D230B8">
      <w:pPr>
        <w:pStyle w:val="BodyText1"/>
        <w:rPr>
          <w:lang w:eastAsia="en-US"/>
        </w:rPr>
      </w:pPr>
    </w:p>
    <w:p w14:paraId="28F2C444" w14:textId="01FBBD2D" w:rsidR="00167972" w:rsidRDefault="0033449B" w:rsidP="00167972">
      <w:pPr>
        <w:pStyle w:val="BodyText1"/>
        <w:jc w:val="center"/>
        <w:rPr>
          <w:lang w:eastAsia="en-US"/>
        </w:rPr>
      </w:pPr>
      <w:r>
        <w:rPr>
          <w:noProof/>
          <w:lang w:val="en-US" w:eastAsia="en-US"/>
        </w:rPr>
        <w:drawing>
          <wp:inline distT="0" distB="0" distL="0" distR="0" wp14:anchorId="4A462293" wp14:editId="3195102F">
            <wp:extent cx="2536632" cy="3383280"/>
            <wp:effectExtent l="0" t="0" r="3810" b="0"/>
            <wp:docPr id="70" name="Picture 70" descr="Screenshots/thumb_IMG_0123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thumb_IMG_0123_102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2CCA8B2D" w14:textId="06DDF60A" w:rsidR="008B0C1C" w:rsidRDefault="00167972" w:rsidP="00D230B8">
      <w:pPr>
        <w:pStyle w:val="BodyText1"/>
        <w:rPr>
          <w:lang w:eastAsia="en-US"/>
        </w:rPr>
      </w:pPr>
      <w:r>
        <w:rPr>
          <w:lang w:eastAsia="en-US"/>
        </w:rPr>
        <w:tab/>
      </w:r>
      <w:r>
        <w:rPr>
          <w:lang w:eastAsia="en-US"/>
        </w:rPr>
        <w:tab/>
      </w:r>
      <w:r>
        <w:rPr>
          <w:lang w:eastAsia="en-US"/>
        </w:rPr>
        <w:tab/>
      </w:r>
      <w:r>
        <w:rPr>
          <w:lang w:eastAsia="en-US"/>
        </w:rPr>
        <w:tab/>
      </w:r>
      <w:r>
        <w:rPr>
          <w:lang w:eastAsia="en-US"/>
        </w:rPr>
        <w:tab/>
        <w:t>Fi</w:t>
      </w:r>
      <w:r w:rsidRPr="00A96284">
        <w:rPr>
          <w:rFonts w:ascii="Century Gothic" w:hAnsi="Century Gothic"/>
          <w:b/>
          <w:sz w:val="18"/>
        </w:rPr>
        <w:t xml:space="preserve">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32</w:t>
      </w:r>
      <w:r w:rsidRPr="00A96284">
        <w:rPr>
          <w:rFonts w:ascii="Century Gothic" w:hAnsi="Century Gothic"/>
          <w:b/>
          <w:noProof/>
          <w:sz w:val="18"/>
        </w:rPr>
        <w:fldChar w:fldCharType="end"/>
      </w:r>
      <w:r w:rsidRPr="00A96284">
        <w:rPr>
          <w:rFonts w:ascii="Century Gothic" w:hAnsi="Century Gothic"/>
          <w:b/>
          <w:sz w:val="18"/>
        </w:rPr>
        <w:t xml:space="preserve"> – </w:t>
      </w:r>
      <w:r w:rsidR="00E57B34">
        <w:rPr>
          <w:rFonts w:ascii="Century Gothic" w:hAnsi="Century Gothic"/>
          <w:b/>
          <w:sz w:val="18"/>
        </w:rPr>
        <w:t>Copying a row</w:t>
      </w:r>
    </w:p>
    <w:p w14:paraId="3458E1C4" w14:textId="3B598487" w:rsidR="00C10DD9" w:rsidRPr="00165319" w:rsidRDefault="002A25D1" w:rsidP="00C10DD9">
      <w:pPr>
        <w:pStyle w:val="Heading1"/>
        <w:rPr>
          <w:lang w:val="en-GB"/>
        </w:rPr>
      </w:pPr>
      <w:bookmarkStart w:id="19" w:name="_Toc461119816"/>
      <w:r>
        <w:rPr>
          <w:lang w:val="en-GB"/>
        </w:rPr>
        <w:lastRenderedPageBreak/>
        <w:t>Settings</w:t>
      </w:r>
      <w:r w:rsidR="00C10DD9">
        <w:rPr>
          <w:lang w:val="en-GB"/>
        </w:rPr>
        <w:t xml:space="preserve"> page</w:t>
      </w:r>
      <w:bookmarkEnd w:id="19"/>
    </w:p>
    <w:p w14:paraId="50D9FB5D" w14:textId="1A5938C0" w:rsidR="00C10DD9" w:rsidRDefault="00C10DD9" w:rsidP="00C10DD9">
      <w:pPr>
        <w:pStyle w:val="Heading1"/>
        <w:rPr>
          <w:lang w:val="en-GB"/>
        </w:rPr>
      </w:pPr>
      <w:bookmarkStart w:id="20" w:name="_Toc461119817"/>
      <w:r>
        <w:rPr>
          <w:lang w:val="en-GB"/>
        </w:rPr>
        <w:lastRenderedPageBreak/>
        <w:t>Contact Us page</w:t>
      </w:r>
      <w:bookmarkEnd w:id="20"/>
    </w:p>
    <w:p w14:paraId="0EE26C11" w14:textId="778C6141" w:rsidR="002B0085" w:rsidRDefault="002B0085" w:rsidP="002B0085">
      <w:pPr>
        <w:pStyle w:val="BodyText1"/>
      </w:pPr>
      <w:r>
        <w:t>Navigate to the ‘Contact Us’ page through the use of the reveal menu -</w:t>
      </w:r>
      <w:r w:rsidRPr="00BC5668">
        <w:t xml:space="preserve"> </w:t>
      </w:r>
      <w:r w:rsidRPr="00165319">
        <w:t>d</w:t>
      </w:r>
      <w:r>
        <w:t xml:space="preserve">etails can be found in section </w:t>
      </w:r>
      <w:r w:rsidRPr="00BC5668">
        <w:rPr>
          <w:b/>
        </w:rPr>
        <w:t>4</w:t>
      </w:r>
      <w:r w:rsidRPr="00165319">
        <w:t xml:space="preserve"> </w:t>
      </w:r>
      <w:r>
        <w:rPr>
          <w:b/>
        </w:rPr>
        <w:t>Reveal Menu</w:t>
      </w:r>
      <w:r w:rsidRPr="00165319">
        <w:rPr>
          <w:b/>
        </w:rPr>
        <w:t>.</w:t>
      </w:r>
      <w:r>
        <w:rPr>
          <w:b/>
        </w:rPr>
        <w:t xml:space="preserve"> </w:t>
      </w:r>
      <w:r>
        <w:t xml:space="preserve"> If done correctly the below page should appear:</w:t>
      </w:r>
    </w:p>
    <w:p w14:paraId="49C26C9B" w14:textId="70F476D2" w:rsidR="002B0085" w:rsidRDefault="00091E90" w:rsidP="002B0085">
      <w:pPr>
        <w:pStyle w:val="BodyText1"/>
        <w:jc w:val="center"/>
      </w:pPr>
      <w:r>
        <w:rPr>
          <w:noProof/>
          <w:lang w:val="en-US" w:eastAsia="en-US"/>
        </w:rPr>
        <w:drawing>
          <wp:inline distT="0" distB="0" distL="0" distR="0" wp14:anchorId="1D0AD9C0" wp14:editId="6D7F390B">
            <wp:extent cx="2138998" cy="2852928"/>
            <wp:effectExtent l="0" t="0" r="0" b="0"/>
            <wp:docPr id="71" name="Picture 71" descr="Screenshots/thumb_IMG_0124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s/thumb_IMG_0124_10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8998" cy="2852928"/>
                    </a:xfrm>
                    <a:prstGeom prst="rect">
                      <a:avLst/>
                    </a:prstGeom>
                    <a:noFill/>
                    <a:ln>
                      <a:noFill/>
                    </a:ln>
                  </pic:spPr>
                </pic:pic>
              </a:graphicData>
            </a:graphic>
          </wp:inline>
        </w:drawing>
      </w:r>
    </w:p>
    <w:p w14:paraId="03A7C26E" w14:textId="6D79A64A" w:rsidR="005B07CB" w:rsidRPr="005B07CB" w:rsidRDefault="002B0085" w:rsidP="005B07CB">
      <w:pPr>
        <w:pStyle w:val="BodyText1"/>
        <w:jc w:val="center"/>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33</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Contact Us Page</w:t>
      </w:r>
    </w:p>
    <w:p w14:paraId="3EA8D17E" w14:textId="682172B9" w:rsidR="005B07CB" w:rsidRDefault="005B07CB" w:rsidP="005B07CB">
      <w:pPr>
        <w:pStyle w:val="Heading2"/>
        <w:rPr>
          <w:lang w:val="en-GB"/>
        </w:rPr>
      </w:pPr>
      <w:bookmarkStart w:id="21" w:name="_Toc461119818"/>
      <w:r>
        <w:rPr>
          <w:lang w:val="en-GB"/>
        </w:rPr>
        <w:t>Email</w:t>
      </w:r>
      <w:bookmarkEnd w:id="21"/>
    </w:p>
    <w:p w14:paraId="5D80F805" w14:textId="5359300D" w:rsidR="002B0085" w:rsidRDefault="005B07CB" w:rsidP="005B07CB">
      <w:pPr>
        <w:pStyle w:val="BodyText1"/>
      </w:pPr>
      <w:r>
        <w:t>To send an email to either accounts, sales or support team simply tap on the desire email and a popover or an action sheet will appear depending on whether its an iPad or not as shown below:</w:t>
      </w:r>
    </w:p>
    <w:p w14:paraId="088EF7CD" w14:textId="77777777" w:rsidR="005B07CB" w:rsidRDefault="005B07CB" w:rsidP="005B07CB">
      <w:pPr>
        <w:pStyle w:val="BodyText1"/>
      </w:pPr>
    </w:p>
    <w:p w14:paraId="34F1E64B" w14:textId="0EBEB6A9" w:rsidR="00B30E26" w:rsidRPr="00B9732C" w:rsidRDefault="00091E90" w:rsidP="00B9732C">
      <w:pPr>
        <w:pStyle w:val="BodyText1"/>
      </w:pPr>
      <w:r>
        <w:rPr>
          <w:noProof/>
          <w:lang w:val="en-US" w:eastAsia="en-US"/>
        </w:rPr>
        <w:drawing>
          <wp:inline distT="0" distB="0" distL="0" distR="0" wp14:anchorId="67CB07D8" wp14:editId="45722804">
            <wp:extent cx="2447507" cy="3264408"/>
            <wp:effectExtent l="0" t="0" r="0" b="12700"/>
            <wp:docPr id="72" name="Picture 72" descr="Screenshots/thumb_IMG_012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s/thumb_IMG_0125_10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507" cy="3264408"/>
                    </a:xfrm>
                    <a:prstGeom prst="rect">
                      <a:avLst/>
                    </a:prstGeom>
                    <a:noFill/>
                    <a:ln>
                      <a:noFill/>
                    </a:ln>
                  </pic:spPr>
                </pic:pic>
              </a:graphicData>
            </a:graphic>
          </wp:inline>
        </w:drawing>
      </w:r>
      <w:r>
        <w:rPr>
          <w:noProof/>
          <w:lang w:val="en-US" w:eastAsia="en-US"/>
        </w:rPr>
        <w:drawing>
          <wp:inline distT="0" distB="0" distL="0" distR="0" wp14:anchorId="5C22E128" wp14:editId="1935CD9F">
            <wp:extent cx="2175405" cy="3264408"/>
            <wp:effectExtent l="0" t="0" r="9525" b="0"/>
            <wp:docPr id="73" name="Picture 73" descr="Screenshots/Simulator%20Screen%20Shot%208%20Sep%202016,%2017.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s/Simulator%20Screen%20Shot%208%20Sep%202016,%2017.00.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5405" cy="3264408"/>
                    </a:xfrm>
                    <a:prstGeom prst="rect">
                      <a:avLst/>
                    </a:prstGeom>
                    <a:noFill/>
                    <a:ln>
                      <a:noFill/>
                    </a:ln>
                  </pic:spPr>
                </pic:pic>
              </a:graphicData>
            </a:graphic>
          </wp:inline>
        </w:drawing>
      </w:r>
    </w:p>
    <w:p w14:paraId="0520A7AC" w14:textId="5F4FC0CF" w:rsidR="003D1220" w:rsidRPr="005B07CB" w:rsidRDefault="005B07CB" w:rsidP="003D1220">
      <w:pPr>
        <w:pStyle w:val="BodyText1"/>
        <w:ind w:left="1429" w:firstLine="11"/>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34</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iPad Popover</w:t>
      </w:r>
      <w:r w:rsidR="003D1220">
        <w:rPr>
          <w:rFonts w:ascii="Century Gothic" w:hAnsi="Century Gothic"/>
          <w:b/>
          <w:sz w:val="18"/>
        </w:rPr>
        <w:tab/>
      </w:r>
      <w:r w:rsidR="003D1220">
        <w:rPr>
          <w:rFonts w:ascii="Century Gothic" w:hAnsi="Century Gothic"/>
          <w:b/>
          <w:sz w:val="18"/>
        </w:rPr>
        <w:tab/>
      </w:r>
      <w:r w:rsidR="003D1220">
        <w:rPr>
          <w:rFonts w:ascii="Century Gothic" w:hAnsi="Century Gothic"/>
          <w:b/>
          <w:sz w:val="18"/>
        </w:rPr>
        <w:tab/>
      </w:r>
      <w:r w:rsidR="003D1220" w:rsidRPr="00A96284">
        <w:rPr>
          <w:rFonts w:ascii="Century Gothic" w:hAnsi="Century Gothic"/>
          <w:b/>
          <w:sz w:val="18"/>
        </w:rPr>
        <w:t xml:space="preserve">Figure </w:t>
      </w:r>
      <w:r w:rsidR="003D1220" w:rsidRPr="00A96284">
        <w:rPr>
          <w:rFonts w:ascii="Century Gothic" w:hAnsi="Century Gothic"/>
          <w:b/>
          <w:sz w:val="18"/>
        </w:rPr>
        <w:fldChar w:fldCharType="begin"/>
      </w:r>
      <w:r w:rsidR="003D1220" w:rsidRPr="00A96284">
        <w:rPr>
          <w:rFonts w:ascii="Century Gothic" w:hAnsi="Century Gothic"/>
          <w:b/>
          <w:sz w:val="18"/>
        </w:rPr>
        <w:instrText xml:space="preserve"> SEQ Figure \* ARABIC </w:instrText>
      </w:r>
      <w:r w:rsidR="003D1220" w:rsidRPr="00A96284">
        <w:rPr>
          <w:rFonts w:ascii="Century Gothic" w:hAnsi="Century Gothic"/>
          <w:b/>
          <w:sz w:val="18"/>
        </w:rPr>
        <w:fldChar w:fldCharType="separate"/>
      </w:r>
      <w:r w:rsidR="008E53AC">
        <w:rPr>
          <w:rFonts w:ascii="Century Gothic" w:hAnsi="Century Gothic"/>
          <w:b/>
          <w:noProof/>
          <w:sz w:val="18"/>
        </w:rPr>
        <w:t>35</w:t>
      </w:r>
      <w:r w:rsidR="003D1220" w:rsidRPr="00A96284">
        <w:rPr>
          <w:rFonts w:ascii="Century Gothic" w:hAnsi="Century Gothic"/>
          <w:b/>
          <w:noProof/>
          <w:sz w:val="18"/>
        </w:rPr>
        <w:fldChar w:fldCharType="end"/>
      </w:r>
      <w:r w:rsidR="003D1220" w:rsidRPr="00A96284">
        <w:rPr>
          <w:rFonts w:ascii="Century Gothic" w:hAnsi="Century Gothic"/>
          <w:b/>
          <w:sz w:val="18"/>
        </w:rPr>
        <w:t xml:space="preserve"> – </w:t>
      </w:r>
      <w:r w:rsidR="003D1220">
        <w:rPr>
          <w:rFonts w:ascii="Century Gothic" w:hAnsi="Century Gothic"/>
          <w:b/>
          <w:sz w:val="18"/>
        </w:rPr>
        <w:t>iDevice Popover</w:t>
      </w: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CE43D5" w:rsidRPr="00165319" w14:paraId="3324F9E3" w14:textId="77777777" w:rsidTr="00F64EC2">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2E335CB4" w14:textId="77777777" w:rsidR="00CE43D5" w:rsidRPr="00165319" w:rsidRDefault="00CE43D5" w:rsidP="00F64EC2">
            <w:pPr>
              <w:pStyle w:val="BodyText1"/>
              <w:ind w:left="0"/>
              <w:jc w:val="center"/>
            </w:pPr>
            <w:r w:rsidRPr="00165319">
              <w:rPr>
                <w:noProof/>
                <w:lang w:val="en-US" w:eastAsia="en-US"/>
              </w:rPr>
              <w:drawing>
                <wp:inline distT="0" distB="0" distL="0" distR="0" wp14:anchorId="2C9353E8" wp14:editId="2B06A7FA">
                  <wp:extent cx="360000" cy="360000"/>
                  <wp:effectExtent l="0" t="0" r="2540" b="2540"/>
                  <wp:docPr id="58" name="Picture 58"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037824B6" w14:textId="7AAF0001" w:rsidR="00CE43D5" w:rsidRPr="00165319" w:rsidRDefault="00CE43D5" w:rsidP="00F64EC2">
            <w:pPr>
              <w:pStyle w:val="BodyText1"/>
              <w:ind w:left="0" w:right="175"/>
              <w:rPr>
                <w:rFonts w:cs="Calibri"/>
                <w:bCs/>
              </w:rPr>
            </w:pPr>
            <w:r>
              <w:rPr>
                <w:rFonts w:cs="Calibri"/>
                <w:bCs/>
              </w:rPr>
              <w:t>To close this view, either tap anywhere outside the view on the iPad, or tap the ‘Cancel’ button on an iDevice.</w:t>
            </w:r>
          </w:p>
        </w:tc>
      </w:tr>
    </w:tbl>
    <w:p w14:paraId="0D3D5EDC" w14:textId="1A755757" w:rsidR="00B30E26" w:rsidRDefault="00B30E26" w:rsidP="005B07CB">
      <w:pPr>
        <w:pStyle w:val="BodyText1"/>
      </w:pPr>
      <w:r>
        <w:lastRenderedPageBreak/>
        <w:t>After this sheet or view appears, press ‘Send Email’</w:t>
      </w:r>
      <w:r w:rsidR="003D1220">
        <w:t xml:space="preserve"> and the</w:t>
      </w:r>
      <w:r>
        <w:t xml:space="preserve"> below screen will appear:</w:t>
      </w:r>
    </w:p>
    <w:p w14:paraId="7811D866" w14:textId="77777777" w:rsidR="003D1220" w:rsidRDefault="003D1220" w:rsidP="005B07CB">
      <w:pPr>
        <w:pStyle w:val="BodyText1"/>
      </w:pPr>
    </w:p>
    <w:p w14:paraId="5FA7BB7C" w14:textId="194EE9DB" w:rsidR="003D1220" w:rsidRDefault="003D1220" w:rsidP="003D1220">
      <w:pPr>
        <w:pStyle w:val="BodyText1"/>
        <w:jc w:val="center"/>
      </w:pPr>
      <w:r>
        <w:rPr>
          <w:noProof/>
          <w:lang w:val="en-US" w:eastAsia="en-US"/>
        </w:rPr>
        <w:drawing>
          <wp:inline distT="0" distB="0" distL="0" distR="0" wp14:anchorId="036E4610" wp14:editId="39A7D62B">
            <wp:extent cx="2537391" cy="3383280"/>
            <wp:effectExtent l="25400" t="25400" r="2857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_4.jpg"/>
                    <pic:cNvPicPr/>
                  </pic:nvPicPr>
                  <pic:blipFill>
                    <a:blip r:embed="rId43">
                      <a:extLst>
                        <a:ext uri="{28A0092B-C50C-407E-A947-70E740481C1C}">
                          <a14:useLocalDpi xmlns:a14="http://schemas.microsoft.com/office/drawing/2010/main" val="0"/>
                        </a:ext>
                      </a:extLst>
                    </a:blip>
                    <a:stretch>
                      <a:fillRect/>
                    </a:stretch>
                  </pic:blipFill>
                  <pic:spPr>
                    <a:xfrm>
                      <a:off x="0" y="0"/>
                      <a:ext cx="2537391" cy="3383280"/>
                    </a:xfrm>
                    <a:prstGeom prst="rect">
                      <a:avLst/>
                    </a:prstGeom>
                    <a:ln>
                      <a:solidFill>
                        <a:schemeClr val="tx1"/>
                      </a:solidFill>
                    </a:ln>
                  </pic:spPr>
                </pic:pic>
              </a:graphicData>
            </a:graphic>
          </wp:inline>
        </w:drawing>
      </w:r>
    </w:p>
    <w:p w14:paraId="440226D3" w14:textId="1B27C7C8" w:rsidR="00380121" w:rsidRPr="005B07CB" w:rsidRDefault="00380121" w:rsidP="00380121">
      <w:pPr>
        <w:pStyle w:val="BodyText1"/>
        <w:ind w:left="3589" w:firstLine="11"/>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36</w:t>
      </w:r>
      <w:r w:rsidRPr="00A96284">
        <w:rPr>
          <w:rFonts w:ascii="Century Gothic" w:hAnsi="Century Gothic"/>
          <w:b/>
          <w:noProof/>
          <w:sz w:val="18"/>
        </w:rPr>
        <w:fldChar w:fldCharType="end"/>
      </w:r>
      <w:r>
        <w:rPr>
          <w:rFonts w:ascii="Century Gothic" w:hAnsi="Century Gothic"/>
          <w:b/>
          <w:sz w:val="18"/>
        </w:rPr>
        <w:t xml:space="preserve"> – Send Email Page</w:t>
      </w:r>
    </w:p>
    <w:p w14:paraId="231F6375" w14:textId="77777777" w:rsidR="00A769DA" w:rsidRDefault="00A769DA" w:rsidP="00A769DA">
      <w:pPr>
        <w:pStyle w:val="BodyText1"/>
      </w:pPr>
    </w:p>
    <w:p w14:paraId="06374E2F" w14:textId="642F5156" w:rsidR="00A769DA" w:rsidRDefault="00A769DA" w:rsidP="00A769DA">
      <w:pPr>
        <w:pStyle w:val="BodyText1"/>
      </w:pPr>
      <w:r>
        <w:t>After finishing with the email tap ‘Send’ and the email will be sent and the device will be returned to the ‘Contact Us’ page.</w:t>
      </w:r>
    </w:p>
    <w:p w14:paraId="3A6A1813" w14:textId="77777777" w:rsidR="00A769DA" w:rsidRDefault="00A769DA" w:rsidP="00A769DA">
      <w:pPr>
        <w:pStyle w:val="BodyText1"/>
      </w:pP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A769DA" w:rsidRPr="00165319" w14:paraId="0FD90774" w14:textId="77777777" w:rsidTr="00B46617">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6D5F6066" w14:textId="77777777" w:rsidR="00A769DA" w:rsidRPr="00165319" w:rsidRDefault="00A769DA" w:rsidP="00B46617">
            <w:pPr>
              <w:pStyle w:val="BodyText1"/>
              <w:ind w:left="0"/>
              <w:jc w:val="center"/>
            </w:pPr>
            <w:r w:rsidRPr="00165319">
              <w:rPr>
                <w:noProof/>
                <w:lang w:val="en-US" w:eastAsia="en-US"/>
              </w:rPr>
              <w:drawing>
                <wp:inline distT="0" distB="0" distL="0" distR="0" wp14:anchorId="13FFB899" wp14:editId="545975AF">
                  <wp:extent cx="360000" cy="360000"/>
                  <wp:effectExtent l="0" t="0" r="2540" b="2540"/>
                  <wp:docPr id="20" name="Picture 20"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7F0221D6" w14:textId="4A1EE96F" w:rsidR="00A769DA" w:rsidRPr="00165319" w:rsidRDefault="00A769DA" w:rsidP="00A769DA">
            <w:pPr>
              <w:pStyle w:val="BodyText1"/>
              <w:ind w:left="0" w:right="175"/>
              <w:rPr>
                <w:rFonts w:cs="Calibri"/>
                <w:bCs/>
              </w:rPr>
            </w:pPr>
            <w:r>
              <w:rPr>
                <w:rFonts w:cs="Calibri"/>
                <w:bCs/>
              </w:rPr>
              <w:t>By tapping the ‘Cancel’ button it will give you an option to either save or not save as draft before returning to the ‘Contact Us’ page.</w:t>
            </w:r>
          </w:p>
        </w:tc>
      </w:tr>
    </w:tbl>
    <w:p w14:paraId="132A5DDC" w14:textId="77777777" w:rsidR="00A769DA" w:rsidRDefault="00A769DA" w:rsidP="00A769DA">
      <w:pPr>
        <w:pStyle w:val="BodyText1"/>
      </w:pPr>
    </w:p>
    <w:p w14:paraId="78BD6A3A" w14:textId="77777777" w:rsidR="007F26CD" w:rsidRDefault="007F26CD" w:rsidP="00A769DA">
      <w:pPr>
        <w:pStyle w:val="BodyText1"/>
      </w:pPr>
    </w:p>
    <w:p w14:paraId="15A13DEA" w14:textId="77777777" w:rsidR="007F26CD" w:rsidRDefault="007F26CD" w:rsidP="00A769DA">
      <w:pPr>
        <w:pStyle w:val="BodyText1"/>
      </w:pPr>
    </w:p>
    <w:p w14:paraId="65D103CF" w14:textId="77777777" w:rsidR="007F26CD" w:rsidRDefault="007F26CD" w:rsidP="00A769DA">
      <w:pPr>
        <w:pStyle w:val="BodyText1"/>
      </w:pPr>
    </w:p>
    <w:p w14:paraId="1E8C192F" w14:textId="77777777" w:rsidR="007F26CD" w:rsidRDefault="007F26CD" w:rsidP="00A769DA">
      <w:pPr>
        <w:pStyle w:val="BodyText1"/>
      </w:pPr>
    </w:p>
    <w:p w14:paraId="7FAED2A6" w14:textId="77777777" w:rsidR="007F26CD" w:rsidRDefault="007F26CD" w:rsidP="00A769DA">
      <w:pPr>
        <w:pStyle w:val="BodyText1"/>
      </w:pPr>
    </w:p>
    <w:p w14:paraId="70D41B72" w14:textId="77777777" w:rsidR="007F26CD" w:rsidRDefault="007F26CD" w:rsidP="00A769DA">
      <w:pPr>
        <w:pStyle w:val="BodyText1"/>
      </w:pPr>
    </w:p>
    <w:p w14:paraId="142DC90C" w14:textId="77777777" w:rsidR="007F26CD" w:rsidRDefault="007F26CD" w:rsidP="00A769DA">
      <w:pPr>
        <w:pStyle w:val="BodyText1"/>
      </w:pPr>
    </w:p>
    <w:p w14:paraId="3B8682BD" w14:textId="77777777" w:rsidR="007F26CD" w:rsidRDefault="007F26CD" w:rsidP="00A769DA">
      <w:pPr>
        <w:pStyle w:val="BodyText1"/>
      </w:pPr>
    </w:p>
    <w:p w14:paraId="32525B09" w14:textId="77777777" w:rsidR="007F26CD" w:rsidRDefault="007F26CD" w:rsidP="00A769DA">
      <w:pPr>
        <w:pStyle w:val="BodyText1"/>
      </w:pPr>
    </w:p>
    <w:p w14:paraId="1C7B41F6" w14:textId="77777777" w:rsidR="007F26CD" w:rsidRDefault="007F26CD" w:rsidP="00A769DA">
      <w:pPr>
        <w:pStyle w:val="BodyText1"/>
      </w:pPr>
    </w:p>
    <w:p w14:paraId="3F9E3E1A" w14:textId="77777777" w:rsidR="007F26CD" w:rsidRDefault="007F26CD" w:rsidP="00A769DA">
      <w:pPr>
        <w:pStyle w:val="BodyText1"/>
      </w:pPr>
    </w:p>
    <w:p w14:paraId="34C14D14" w14:textId="77777777" w:rsidR="007F26CD" w:rsidRDefault="007F26CD" w:rsidP="00A769DA">
      <w:pPr>
        <w:pStyle w:val="BodyText1"/>
      </w:pPr>
    </w:p>
    <w:p w14:paraId="76B6C5BD" w14:textId="77777777" w:rsidR="007F26CD" w:rsidRDefault="007F26CD" w:rsidP="00A769DA">
      <w:pPr>
        <w:pStyle w:val="BodyText1"/>
      </w:pPr>
    </w:p>
    <w:p w14:paraId="5CCCDCD1" w14:textId="77777777" w:rsidR="007F26CD" w:rsidRDefault="007F26CD" w:rsidP="00A769DA">
      <w:pPr>
        <w:pStyle w:val="BodyText1"/>
      </w:pPr>
    </w:p>
    <w:p w14:paraId="3A403330" w14:textId="77777777" w:rsidR="007F26CD" w:rsidRDefault="007F26CD" w:rsidP="00A769DA">
      <w:pPr>
        <w:pStyle w:val="BodyText1"/>
      </w:pPr>
    </w:p>
    <w:p w14:paraId="09A57CA5" w14:textId="77777777" w:rsidR="007F26CD" w:rsidRDefault="007F26CD" w:rsidP="00A769DA">
      <w:pPr>
        <w:pStyle w:val="BodyText1"/>
      </w:pPr>
    </w:p>
    <w:p w14:paraId="2CAB7AC4" w14:textId="77777777" w:rsidR="007F26CD" w:rsidRDefault="007F26CD" w:rsidP="00A769DA">
      <w:pPr>
        <w:pStyle w:val="BodyText1"/>
      </w:pPr>
    </w:p>
    <w:p w14:paraId="67CE8A17" w14:textId="77777777" w:rsidR="005C2322" w:rsidRDefault="005C2322" w:rsidP="00A769DA">
      <w:pPr>
        <w:pStyle w:val="BodyText1"/>
      </w:pPr>
    </w:p>
    <w:p w14:paraId="79948D36" w14:textId="77777777" w:rsidR="005C2322" w:rsidRDefault="005C2322" w:rsidP="00A769DA">
      <w:pPr>
        <w:pStyle w:val="BodyText1"/>
      </w:pPr>
    </w:p>
    <w:p w14:paraId="414CF0C1" w14:textId="21F14D97" w:rsidR="00601F7D" w:rsidRDefault="00601F7D" w:rsidP="00601F7D">
      <w:pPr>
        <w:pStyle w:val="Heading2"/>
        <w:rPr>
          <w:lang w:val="en-GB"/>
        </w:rPr>
      </w:pPr>
      <w:bookmarkStart w:id="22" w:name="_Toc461119819"/>
      <w:r>
        <w:rPr>
          <w:lang w:val="en-GB"/>
        </w:rPr>
        <w:lastRenderedPageBreak/>
        <w:t>Call</w:t>
      </w:r>
      <w:bookmarkEnd w:id="22"/>
    </w:p>
    <w:p w14:paraId="3F71D78B" w14:textId="72ACA6DB" w:rsidR="00601F7D" w:rsidRDefault="00601F7D" w:rsidP="00601F7D">
      <w:pPr>
        <w:pStyle w:val="BodyText1"/>
      </w:pPr>
      <w:r>
        <w:t>To call either accounts, sales or support team simply tap on the desire number and an action sheet will appear depending on whether its an iPad or not as shown below:</w:t>
      </w:r>
    </w:p>
    <w:p w14:paraId="49918D37" w14:textId="77777777" w:rsidR="007F26CD" w:rsidRDefault="007F26CD" w:rsidP="00601F7D">
      <w:pPr>
        <w:pStyle w:val="BodyText1"/>
      </w:pPr>
    </w:p>
    <w:p w14:paraId="0A0DF641" w14:textId="692F5CD6" w:rsidR="00A73C5A" w:rsidRDefault="00C71921" w:rsidP="007F26CD">
      <w:pPr>
        <w:pStyle w:val="BodyText1"/>
        <w:jc w:val="center"/>
      </w:pPr>
      <w:r>
        <w:rPr>
          <w:noProof/>
          <w:lang w:val="en-US" w:eastAsia="en-US"/>
        </w:rPr>
        <w:drawing>
          <wp:inline distT="0" distB="0" distL="0" distR="0" wp14:anchorId="754FB0F8" wp14:editId="1D395E13">
            <wp:extent cx="2406373" cy="3209544"/>
            <wp:effectExtent l="0" t="0" r="6985" b="0"/>
            <wp:docPr id="76" name="Picture 76" descr="Screenshots/thumb_IMG_0126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s/thumb_IMG_0126_102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6373" cy="3209544"/>
                    </a:xfrm>
                    <a:prstGeom prst="rect">
                      <a:avLst/>
                    </a:prstGeom>
                    <a:noFill/>
                    <a:ln>
                      <a:noFill/>
                    </a:ln>
                  </pic:spPr>
                </pic:pic>
              </a:graphicData>
            </a:graphic>
          </wp:inline>
        </w:drawing>
      </w:r>
      <w:r w:rsidR="00EB24AB">
        <w:rPr>
          <w:noProof/>
          <w:lang w:val="en-US" w:eastAsia="en-US"/>
        </w:rPr>
        <w:drawing>
          <wp:inline distT="0" distB="0" distL="0" distR="0" wp14:anchorId="59CE07E1" wp14:editId="7A8EA632">
            <wp:extent cx="2138843" cy="3209544"/>
            <wp:effectExtent l="0" t="0" r="0" b="0"/>
            <wp:docPr id="81" name="Picture 81" descr="Screenshots/Simulator%20Screen%20Shot%208%20Sep%202016,%2017.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s/Simulator%20Screen%20Shot%208%20Sep%202016,%2017.27.4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8843" cy="3209544"/>
                    </a:xfrm>
                    <a:prstGeom prst="rect">
                      <a:avLst/>
                    </a:prstGeom>
                    <a:noFill/>
                    <a:ln>
                      <a:noFill/>
                    </a:ln>
                  </pic:spPr>
                </pic:pic>
              </a:graphicData>
            </a:graphic>
          </wp:inline>
        </w:drawing>
      </w:r>
    </w:p>
    <w:p w14:paraId="3C704092" w14:textId="2A817A93" w:rsidR="007F26CD" w:rsidRPr="005B07CB" w:rsidRDefault="007F26CD" w:rsidP="007F26CD">
      <w:pPr>
        <w:pStyle w:val="BodyText1"/>
        <w:ind w:left="0" w:firstLine="720"/>
        <w:rPr>
          <w:rFonts w:ascii="Century Gothic" w:hAnsi="Century Gothic"/>
          <w:b/>
          <w:sz w:val="18"/>
        </w:rPr>
      </w:pPr>
      <w:r>
        <w:tab/>
      </w:r>
      <w: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37</w:t>
      </w:r>
      <w:r w:rsidRPr="00A96284">
        <w:rPr>
          <w:rFonts w:ascii="Century Gothic" w:hAnsi="Century Gothic"/>
          <w:b/>
          <w:noProof/>
          <w:sz w:val="18"/>
        </w:rPr>
        <w:fldChar w:fldCharType="end"/>
      </w:r>
      <w:r>
        <w:rPr>
          <w:rFonts w:ascii="Century Gothic" w:hAnsi="Century Gothic"/>
          <w:b/>
          <w:sz w:val="18"/>
        </w:rPr>
        <w:t xml:space="preserve"> – iPad Popover </w:t>
      </w:r>
      <w:r>
        <w:rPr>
          <w:rFonts w:ascii="Century Gothic" w:hAnsi="Century Gothic"/>
          <w:b/>
          <w:sz w:val="18"/>
        </w:rPr>
        <w:tab/>
      </w:r>
      <w:r>
        <w:rPr>
          <w:rFonts w:ascii="Century Gothic" w:hAnsi="Century Gothic"/>
          <w:b/>
          <w:sz w:val="18"/>
        </w:rP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38</w:t>
      </w:r>
      <w:r w:rsidRPr="00A96284">
        <w:rPr>
          <w:rFonts w:ascii="Century Gothic" w:hAnsi="Century Gothic"/>
          <w:b/>
          <w:noProof/>
          <w:sz w:val="18"/>
        </w:rPr>
        <w:fldChar w:fldCharType="end"/>
      </w:r>
      <w:r>
        <w:rPr>
          <w:rFonts w:ascii="Century Gothic" w:hAnsi="Century Gothic"/>
          <w:b/>
          <w:sz w:val="18"/>
        </w:rPr>
        <w:t xml:space="preserve"> – iPhone Alert Sheet</w:t>
      </w:r>
    </w:p>
    <w:p w14:paraId="6FE352EA" w14:textId="1B76ED09" w:rsidR="007F26CD" w:rsidRDefault="007F26CD" w:rsidP="007F26CD">
      <w:pPr>
        <w:pStyle w:val="BodyText1"/>
      </w:pPr>
    </w:p>
    <w:p w14:paraId="2D2A0D4C" w14:textId="697E4FC8" w:rsidR="00601F7D" w:rsidRDefault="00C71921" w:rsidP="00F22860">
      <w:pPr>
        <w:pStyle w:val="BodyText1"/>
        <w:ind w:left="720"/>
        <w:jc w:val="center"/>
      </w:pPr>
      <w:r>
        <w:rPr>
          <w:noProof/>
          <w:lang w:val="en-US" w:eastAsia="en-US"/>
        </w:rPr>
        <w:drawing>
          <wp:inline distT="0" distB="0" distL="0" distR="0" wp14:anchorId="78EE776B" wp14:editId="2DC79768">
            <wp:extent cx="2138843" cy="3209544"/>
            <wp:effectExtent l="0" t="0" r="0" b="0"/>
            <wp:docPr id="77" name="Picture 77" descr="Screenshots/Simulator%20Screen%20Shot%208%20Sep%202016,%2017.0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s/Simulator%20Screen%20Shot%208%20Sep%202016,%2017.00.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8843" cy="3209544"/>
                    </a:xfrm>
                    <a:prstGeom prst="rect">
                      <a:avLst/>
                    </a:prstGeom>
                    <a:noFill/>
                    <a:ln>
                      <a:noFill/>
                    </a:ln>
                  </pic:spPr>
                </pic:pic>
              </a:graphicData>
            </a:graphic>
          </wp:inline>
        </w:drawing>
      </w:r>
    </w:p>
    <w:p w14:paraId="1DB53109" w14:textId="77C9B169" w:rsidR="00F22860" w:rsidRDefault="00F22860" w:rsidP="00F22860">
      <w:pPr>
        <w:pStyle w:val="BodyText1"/>
        <w:ind w:left="2880" w:firstLine="720"/>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39</w:t>
      </w:r>
      <w:r w:rsidRPr="00A96284">
        <w:rPr>
          <w:rFonts w:ascii="Century Gothic" w:hAnsi="Century Gothic"/>
          <w:b/>
          <w:noProof/>
          <w:sz w:val="18"/>
        </w:rPr>
        <w:fldChar w:fldCharType="end"/>
      </w:r>
      <w:r>
        <w:rPr>
          <w:rFonts w:ascii="Century Gothic" w:hAnsi="Century Gothic"/>
          <w:b/>
          <w:sz w:val="18"/>
        </w:rPr>
        <w:t xml:space="preserve"> – iDevice Alert Sheet</w:t>
      </w:r>
    </w:p>
    <w:p w14:paraId="066EF0DF" w14:textId="5AAAE3BF" w:rsidR="00B46617" w:rsidRDefault="00DB630D" w:rsidP="00B46617">
      <w:pPr>
        <w:pStyle w:val="BodyText1"/>
        <w:ind w:left="0"/>
      </w:pPr>
      <w:r>
        <w:t xml:space="preserve"> </w:t>
      </w:r>
    </w:p>
    <w:p w14:paraId="741EBFA4" w14:textId="07246361" w:rsidR="00DB630D" w:rsidRDefault="00DB630D" w:rsidP="00B46617">
      <w:pPr>
        <w:pStyle w:val="BodyText1"/>
        <w:ind w:left="0"/>
      </w:pPr>
      <w:r>
        <w:tab/>
        <w:t>After this view has appeared, tap ‘Call’ and it will begin calling the selected number.</w:t>
      </w:r>
    </w:p>
    <w:tbl>
      <w:tblPr>
        <w:tblpPr w:leftFromText="180" w:rightFromText="180" w:vertAnchor="text" w:horzAnchor="page" w:tblpX="1990" w:tblpY="122"/>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DB630D" w:rsidRPr="00165319" w14:paraId="60F0BCBD" w14:textId="77777777" w:rsidTr="00DB630D">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249BD5D8" w14:textId="77777777" w:rsidR="00DB630D" w:rsidRPr="00165319" w:rsidRDefault="00DB630D" w:rsidP="00DB630D">
            <w:pPr>
              <w:pStyle w:val="BodyText1"/>
              <w:ind w:left="0"/>
              <w:jc w:val="center"/>
            </w:pPr>
            <w:r w:rsidRPr="00165319">
              <w:rPr>
                <w:noProof/>
                <w:lang w:val="en-US" w:eastAsia="en-US"/>
              </w:rPr>
              <w:drawing>
                <wp:inline distT="0" distB="0" distL="0" distR="0" wp14:anchorId="0E85907B" wp14:editId="35046ECA">
                  <wp:extent cx="360000" cy="360000"/>
                  <wp:effectExtent l="0" t="0" r="2540" b="2540"/>
                  <wp:docPr id="36" name="Picture 36"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09677499" w14:textId="77777777" w:rsidR="00DB630D" w:rsidRPr="00165319" w:rsidRDefault="00DB630D" w:rsidP="00DB630D">
            <w:pPr>
              <w:pStyle w:val="BodyText1"/>
              <w:ind w:left="0" w:right="175"/>
              <w:rPr>
                <w:rFonts w:cs="Calibri"/>
                <w:bCs/>
              </w:rPr>
            </w:pPr>
            <w:r>
              <w:rPr>
                <w:rFonts w:cs="Calibri"/>
                <w:bCs/>
              </w:rPr>
              <w:t>As iPhones are the only device capable of making a call, the call button will only be visible on an iPhone.</w:t>
            </w:r>
          </w:p>
        </w:tc>
      </w:tr>
    </w:tbl>
    <w:p w14:paraId="68F00940" w14:textId="77777777" w:rsidR="00DB630D" w:rsidRDefault="00DB630D" w:rsidP="00B46617">
      <w:pPr>
        <w:pStyle w:val="BodyText1"/>
        <w:ind w:left="0"/>
      </w:pPr>
    </w:p>
    <w:p w14:paraId="5B9FC78C" w14:textId="77777777" w:rsidR="00DB630D" w:rsidRDefault="00DB630D" w:rsidP="00B46617">
      <w:pPr>
        <w:pStyle w:val="BodyText1"/>
        <w:ind w:left="0"/>
      </w:pPr>
    </w:p>
    <w:p w14:paraId="1BB723E6" w14:textId="77777777" w:rsidR="00DB630D" w:rsidRDefault="00DB630D" w:rsidP="00B46617">
      <w:pPr>
        <w:pStyle w:val="BodyText1"/>
        <w:ind w:left="0"/>
      </w:pPr>
    </w:p>
    <w:p w14:paraId="5BE8E075" w14:textId="77777777" w:rsidR="00DB630D" w:rsidRDefault="00DB630D" w:rsidP="00B46617">
      <w:pPr>
        <w:pStyle w:val="BodyText1"/>
        <w:ind w:left="0"/>
      </w:pPr>
    </w:p>
    <w:p w14:paraId="0442FB47" w14:textId="7CC8FB0F" w:rsidR="00CE43D5" w:rsidRDefault="00DB630D" w:rsidP="00CE43D5">
      <w:pPr>
        <w:pStyle w:val="Heading2"/>
        <w:rPr>
          <w:lang w:val="en-GB"/>
        </w:rPr>
      </w:pPr>
      <w:r>
        <w:lastRenderedPageBreak/>
        <w:tab/>
      </w:r>
      <w:bookmarkStart w:id="23" w:name="_Toc461119820"/>
      <w:r w:rsidR="00CE43D5">
        <w:rPr>
          <w:lang w:val="en-GB"/>
        </w:rPr>
        <w:t>Copy</w:t>
      </w:r>
      <w:bookmarkEnd w:id="23"/>
    </w:p>
    <w:p w14:paraId="0FF7C14C" w14:textId="2465BEF7" w:rsidR="00DB630D" w:rsidRDefault="00CE43D5" w:rsidP="00CE43D5">
      <w:pPr>
        <w:pStyle w:val="BodyText1"/>
      </w:pPr>
      <w:r>
        <w:t xml:space="preserve">After you have tapped on either an email or a number it will display a popover or action sheet depending on whether its an iPad or not, as shown below: </w:t>
      </w:r>
    </w:p>
    <w:p w14:paraId="327CC2C5" w14:textId="77777777" w:rsidR="00CE43D5" w:rsidRDefault="00CE43D5" w:rsidP="00CE43D5">
      <w:pPr>
        <w:pStyle w:val="BodyText1"/>
      </w:pPr>
    </w:p>
    <w:p w14:paraId="522700FE" w14:textId="441AFF9F" w:rsidR="00CE43D5" w:rsidRPr="00B9732C" w:rsidRDefault="00E53DA2" w:rsidP="00CE43D5">
      <w:pPr>
        <w:pStyle w:val="BodyText1"/>
      </w:pPr>
      <w:r>
        <w:rPr>
          <w:noProof/>
          <w:lang w:val="en-US" w:eastAsia="en-US"/>
        </w:rPr>
        <w:drawing>
          <wp:inline distT="0" distB="0" distL="0" distR="0" wp14:anchorId="5C6F64D9" wp14:editId="387CB4C5">
            <wp:extent cx="2447507" cy="3264408"/>
            <wp:effectExtent l="0" t="0" r="0" b="12700"/>
            <wp:docPr id="78" name="Picture 78" descr="Screenshots/thumb_IMG_0125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s/thumb_IMG_0125_10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507" cy="3264408"/>
                    </a:xfrm>
                    <a:prstGeom prst="rect">
                      <a:avLst/>
                    </a:prstGeom>
                    <a:noFill/>
                    <a:ln>
                      <a:noFill/>
                    </a:ln>
                  </pic:spPr>
                </pic:pic>
              </a:graphicData>
            </a:graphic>
          </wp:inline>
        </w:drawing>
      </w:r>
      <w:r>
        <w:rPr>
          <w:noProof/>
          <w:lang w:val="en-US" w:eastAsia="en-US"/>
        </w:rPr>
        <w:drawing>
          <wp:inline distT="0" distB="0" distL="0" distR="0" wp14:anchorId="5ACD3F84" wp14:editId="0F0A931B">
            <wp:extent cx="2175405" cy="3264408"/>
            <wp:effectExtent l="0" t="0" r="9525" b="0"/>
            <wp:docPr id="79" name="Picture 79" descr="Screenshots/Simulator%20Screen%20Shot%208%20Sep%202016,%2017.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s/Simulator%20Screen%20Shot%208%20Sep%202016,%2017.00.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5405" cy="3264408"/>
                    </a:xfrm>
                    <a:prstGeom prst="rect">
                      <a:avLst/>
                    </a:prstGeom>
                    <a:noFill/>
                    <a:ln>
                      <a:noFill/>
                    </a:ln>
                  </pic:spPr>
                </pic:pic>
              </a:graphicData>
            </a:graphic>
          </wp:inline>
        </w:drawing>
      </w:r>
    </w:p>
    <w:p w14:paraId="3D5DE564" w14:textId="77777777" w:rsidR="00CE43D5" w:rsidRDefault="00CE43D5" w:rsidP="00CE43D5">
      <w:pPr>
        <w:pStyle w:val="BodyText1"/>
        <w:ind w:left="1429" w:firstLine="11"/>
        <w:rPr>
          <w:rFonts w:ascii="Century Gothic" w:hAnsi="Century Gothic"/>
          <w:b/>
          <w:sz w:val="18"/>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40</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iPad Popover</w:t>
      </w:r>
      <w:r>
        <w:rPr>
          <w:rFonts w:ascii="Century Gothic" w:hAnsi="Century Gothic"/>
          <w:b/>
          <w:sz w:val="18"/>
        </w:rPr>
        <w:tab/>
      </w:r>
      <w:r>
        <w:rPr>
          <w:rFonts w:ascii="Century Gothic" w:hAnsi="Century Gothic"/>
          <w:b/>
          <w:sz w:val="18"/>
        </w:rPr>
        <w:tab/>
      </w:r>
      <w:r>
        <w:rPr>
          <w:rFonts w:ascii="Century Gothic" w:hAnsi="Century Gothic"/>
          <w:b/>
          <w:sz w:val="18"/>
        </w:rPr>
        <w:tab/>
      </w: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41</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iDevice Popover</w:t>
      </w:r>
    </w:p>
    <w:p w14:paraId="5972953C" w14:textId="77777777" w:rsidR="00CE43D5" w:rsidRDefault="00CE43D5" w:rsidP="00CE43D5">
      <w:pPr>
        <w:pStyle w:val="BodyText1"/>
        <w:rPr>
          <w:rFonts w:ascii="Century Gothic" w:hAnsi="Century Gothic"/>
          <w:b/>
          <w:sz w:val="18"/>
        </w:rPr>
      </w:pPr>
    </w:p>
    <w:p w14:paraId="1BD416D6" w14:textId="56AD42D4" w:rsidR="00CE43D5" w:rsidRPr="00CE43D5" w:rsidRDefault="00CE43D5" w:rsidP="00CE43D5">
      <w:pPr>
        <w:pStyle w:val="BodyText1"/>
        <w:rPr>
          <w:rFonts w:cs="Arial"/>
        </w:rPr>
      </w:pPr>
      <w:r>
        <w:rPr>
          <w:rFonts w:cs="Arial"/>
        </w:rPr>
        <w:t>Tap ‘Copy’ button and it will copy the tapped detail into your clipboard which can be pasted anywhere inside or outside the app.</w:t>
      </w:r>
    </w:p>
    <w:p w14:paraId="2FA46E44" w14:textId="77777777" w:rsidR="00CE43D5" w:rsidRPr="002B0085" w:rsidRDefault="00CE43D5" w:rsidP="00CE43D5">
      <w:pPr>
        <w:pStyle w:val="BodyText1"/>
      </w:pPr>
    </w:p>
    <w:p w14:paraId="71E5D031" w14:textId="0563650B" w:rsidR="002A25D1" w:rsidRPr="00165319" w:rsidRDefault="00AF7D29" w:rsidP="002A25D1">
      <w:pPr>
        <w:pStyle w:val="Heading1"/>
        <w:rPr>
          <w:lang w:val="en-GB"/>
        </w:rPr>
      </w:pPr>
      <w:bookmarkStart w:id="24" w:name="_Toc461119821"/>
      <w:r>
        <w:rPr>
          <w:lang w:val="en-GB"/>
        </w:rPr>
        <w:lastRenderedPageBreak/>
        <w:t>Log Out</w:t>
      </w:r>
      <w:r w:rsidR="002A25D1">
        <w:rPr>
          <w:lang w:val="en-GB"/>
        </w:rPr>
        <w:t xml:space="preserve"> page</w:t>
      </w:r>
      <w:bookmarkEnd w:id="24"/>
    </w:p>
    <w:p w14:paraId="332B4D20" w14:textId="385D16E5" w:rsidR="001E36B0" w:rsidRPr="0039477A" w:rsidRDefault="00330CBE" w:rsidP="00D23088">
      <w:pPr>
        <w:pStyle w:val="BodyText1"/>
        <w:rPr>
          <w:lang w:eastAsia="en-US"/>
        </w:rPr>
      </w:pPr>
      <w:r>
        <w:rPr>
          <w:lang w:eastAsia="en-US"/>
        </w:rPr>
        <w:t xml:space="preserve">Open the reveal menu as shown in section </w:t>
      </w:r>
      <w:r>
        <w:rPr>
          <w:b/>
          <w:lang w:eastAsia="en-US"/>
        </w:rPr>
        <w:t>4 Reveal Menu</w:t>
      </w:r>
      <w:r w:rsidR="0039477A">
        <w:rPr>
          <w:b/>
          <w:lang w:eastAsia="en-US"/>
        </w:rPr>
        <w:t xml:space="preserve"> </w:t>
      </w:r>
      <w:r w:rsidR="0039477A">
        <w:rPr>
          <w:lang w:eastAsia="en-US"/>
        </w:rPr>
        <w:t>and tap ‘Log Out’. The following alert message will appear:</w:t>
      </w:r>
    </w:p>
    <w:p w14:paraId="4C8FCA1E" w14:textId="77777777" w:rsidR="00795CF7" w:rsidRDefault="00795CF7" w:rsidP="00D23088">
      <w:pPr>
        <w:pStyle w:val="BodyText1"/>
        <w:rPr>
          <w:b/>
          <w:lang w:eastAsia="en-US"/>
        </w:rPr>
      </w:pPr>
    </w:p>
    <w:p w14:paraId="62FE94EB" w14:textId="13D45D10" w:rsidR="00795CF7" w:rsidRDefault="00536CEA" w:rsidP="0039477A">
      <w:pPr>
        <w:pStyle w:val="BodyText1"/>
        <w:jc w:val="center"/>
        <w:rPr>
          <w:lang w:eastAsia="en-US"/>
        </w:rPr>
      </w:pPr>
      <w:r>
        <w:rPr>
          <w:noProof/>
          <w:lang w:val="en-US" w:eastAsia="en-US"/>
        </w:rPr>
        <w:drawing>
          <wp:inline distT="0" distB="0" distL="0" distR="0" wp14:anchorId="3494E26B" wp14:editId="5502EF66">
            <wp:extent cx="2536632" cy="3383280"/>
            <wp:effectExtent l="0" t="0" r="3810" b="0"/>
            <wp:docPr id="80" name="Picture 80" descr="Screenshots/thumb_IMG_0128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s/thumb_IMG_0128_102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36632" cy="3383280"/>
                    </a:xfrm>
                    <a:prstGeom prst="rect">
                      <a:avLst/>
                    </a:prstGeom>
                    <a:noFill/>
                    <a:ln>
                      <a:noFill/>
                    </a:ln>
                  </pic:spPr>
                </pic:pic>
              </a:graphicData>
            </a:graphic>
          </wp:inline>
        </w:drawing>
      </w:r>
    </w:p>
    <w:p w14:paraId="5F93A454" w14:textId="026BF308" w:rsidR="0039477A" w:rsidRDefault="0039477A" w:rsidP="0039477A">
      <w:pPr>
        <w:pStyle w:val="BodyText1"/>
        <w:jc w:val="center"/>
        <w:rPr>
          <w:lang w:eastAsia="en-US"/>
        </w:rPr>
      </w:pPr>
      <w:r w:rsidRPr="00A96284">
        <w:rPr>
          <w:rFonts w:ascii="Century Gothic" w:hAnsi="Century Gothic"/>
          <w:b/>
          <w:sz w:val="18"/>
        </w:rPr>
        <w:t xml:space="preserve">Figure </w:t>
      </w:r>
      <w:r w:rsidRPr="00A96284">
        <w:rPr>
          <w:rFonts w:ascii="Century Gothic" w:hAnsi="Century Gothic"/>
          <w:b/>
          <w:sz w:val="18"/>
        </w:rPr>
        <w:fldChar w:fldCharType="begin"/>
      </w:r>
      <w:r w:rsidRPr="00A96284">
        <w:rPr>
          <w:rFonts w:ascii="Century Gothic" w:hAnsi="Century Gothic"/>
          <w:b/>
          <w:sz w:val="18"/>
        </w:rPr>
        <w:instrText xml:space="preserve"> SEQ Figure \* ARABIC </w:instrText>
      </w:r>
      <w:r w:rsidRPr="00A96284">
        <w:rPr>
          <w:rFonts w:ascii="Century Gothic" w:hAnsi="Century Gothic"/>
          <w:b/>
          <w:sz w:val="18"/>
        </w:rPr>
        <w:fldChar w:fldCharType="separate"/>
      </w:r>
      <w:r w:rsidR="008E53AC">
        <w:rPr>
          <w:rFonts w:ascii="Century Gothic" w:hAnsi="Century Gothic"/>
          <w:b/>
          <w:noProof/>
          <w:sz w:val="18"/>
        </w:rPr>
        <w:t>42</w:t>
      </w:r>
      <w:r w:rsidRPr="00A96284">
        <w:rPr>
          <w:rFonts w:ascii="Century Gothic" w:hAnsi="Century Gothic"/>
          <w:b/>
          <w:noProof/>
          <w:sz w:val="18"/>
        </w:rPr>
        <w:fldChar w:fldCharType="end"/>
      </w:r>
      <w:r w:rsidRPr="00A96284">
        <w:rPr>
          <w:rFonts w:ascii="Century Gothic" w:hAnsi="Century Gothic"/>
          <w:b/>
          <w:sz w:val="18"/>
        </w:rPr>
        <w:t xml:space="preserve"> – </w:t>
      </w:r>
      <w:r>
        <w:rPr>
          <w:rFonts w:ascii="Century Gothic" w:hAnsi="Century Gothic"/>
          <w:b/>
          <w:sz w:val="18"/>
        </w:rPr>
        <w:t>Logging out.</w:t>
      </w:r>
    </w:p>
    <w:p w14:paraId="3E1425A0" w14:textId="03CC29BF" w:rsidR="0039477A" w:rsidRDefault="0039477A" w:rsidP="00D23088">
      <w:pPr>
        <w:pStyle w:val="BodyText1"/>
        <w:rPr>
          <w:lang w:eastAsia="en-US"/>
        </w:rPr>
      </w:pPr>
      <w:r>
        <w:rPr>
          <w:lang w:eastAsia="en-US"/>
        </w:rPr>
        <w:tab/>
      </w:r>
      <w:r>
        <w:rPr>
          <w:lang w:eastAsia="en-US"/>
        </w:rPr>
        <w:tab/>
      </w:r>
      <w:r>
        <w:rPr>
          <w:lang w:eastAsia="en-US"/>
        </w:rPr>
        <w:tab/>
      </w:r>
    </w:p>
    <w:p w14:paraId="25F42F50" w14:textId="48DA2031" w:rsidR="0039477A" w:rsidRDefault="0039477A" w:rsidP="00D23088">
      <w:pPr>
        <w:pStyle w:val="BodyText1"/>
        <w:rPr>
          <w:lang w:eastAsia="en-US"/>
        </w:rPr>
      </w:pPr>
      <w:r>
        <w:rPr>
          <w:lang w:eastAsia="en-US"/>
        </w:rPr>
        <w:t>Tap ‘Yes’ and the app will be directed back to the Login page.</w:t>
      </w:r>
    </w:p>
    <w:p w14:paraId="260FD7E5" w14:textId="77777777" w:rsidR="0039477A" w:rsidRDefault="0039477A" w:rsidP="00D23088">
      <w:pPr>
        <w:pStyle w:val="BodyText1"/>
        <w:rPr>
          <w:lang w:eastAsia="en-US"/>
        </w:rPr>
      </w:pPr>
    </w:p>
    <w:p w14:paraId="00295655" w14:textId="77777777" w:rsidR="0039477A" w:rsidRDefault="0039477A" w:rsidP="00D23088">
      <w:pPr>
        <w:pStyle w:val="BodyText1"/>
        <w:rPr>
          <w:lang w:eastAsia="en-US"/>
        </w:rPr>
      </w:pPr>
    </w:p>
    <w:tbl>
      <w:tblPr>
        <w:tblpPr w:leftFromText="180" w:rightFromText="180" w:vertAnchor="text" w:horzAnchor="page" w:tblpX="1990" w:tblpY="164"/>
        <w:tblW w:w="8510" w:type="dxa"/>
        <w:tblBorders>
          <w:top w:val="single" w:sz="4" w:space="0" w:color="DE184F"/>
          <w:left w:val="single" w:sz="4" w:space="0" w:color="DE184F"/>
          <w:bottom w:val="single" w:sz="4" w:space="0" w:color="DE184F"/>
          <w:right w:val="single" w:sz="4" w:space="0" w:color="DE184F"/>
        </w:tblBorders>
        <w:tblLayout w:type="fixed"/>
        <w:tblLook w:val="01E0" w:firstRow="1" w:lastRow="1" w:firstColumn="1" w:lastColumn="1" w:noHBand="0" w:noVBand="0"/>
      </w:tblPr>
      <w:tblGrid>
        <w:gridCol w:w="856"/>
        <w:gridCol w:w="7654"/>
      </w:tblGrid>
      <w:tr w:rsidR="0039477A" w:rsidRPr="00165319" w14:paraId="1475266B" w14:textId="77777777" w:rsidTr="00B46617">
        <w:trPr>
          <w:trHeight w:val="920"/>
        </w:trPr>
        <w:tc>
          <w:tcPr>
            <w:tcW w:w="856" w:type="dxa"/>
            <w:tcBorders>
              <w:top w:val="single" w:sz="4" w:space="0" w:color="E71B5A"/>
              <w:left w:val="single" w:sz="4" w:space="0" w:color="E71B5A"/>
              <w:bottom w:val="single" w:sz="4" w:space="0" w:color="E71B5A"/>
              <w:right w:val="nil"/>
            </w:tcBorders>
            <w:shd w:val="clear" w:color="auto" w:fill="F0E6EB"/>
            <w:vAlign w:val="center"/>
          </w:tcPr>
          <w:p w14:paraId="575A5A7C" w14:textId="77777777" w:rsidR="0039477A" w:rsidRPr="00165319" w:rsidRDefault="0039477A" w:rsidP="00B46617">
            <w:pPr>
              <w:pStyle w:val="BodyText1"/>
              <w:ind w:left="0"/>
              <w:jc w:val="center"/>
            </w:pPr>
            <w:r w:rsidRPr="00165319">
              <w:rPr>
                <w:noProof/>
                <w:lang w:val="en-US" w:eastAsia="en-US"/>
              </w:rPr>
              <w:drawing>
                <wp:inline distT="0" distB="0" distL="0" distR="0" wp14:anchorId="6D4F97C2" wp14:editId="217DD2DB">
                  <wp:extent cx="360000" cy="360000"/>
                  <wp:effectExtent l="0" t="0" r="2540" b="2540"/>
                  <wp:docPr id="51" name="Picture 51" descr="C:\Users\mb0137\Documents\FINAL ST ICONS\ST Support Icon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b0137\Documents\FINAL ST ICONS\ST Support Icons-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tc>
        <w:tc>
          <w:tcPr>
            <w:tcW w:w="7654" w:type="dxa"/>
            <w:tcBorders>
              <w:top w:val="single" w:sz="4" w:space="0" w:color="E71B5A"/>
              <w:left w:val="nil"/>
              <w:bottom w:val="single" w:sz="4" w:space="0" w:color="E71B5A"/>
              <w:right w:val="single" w:sz="4" w:space="0" w:color="E71B5A"/>
            </w:tcBorders>
            <w:shd w:val="clear" w:color="auto" w:fill="F0E6EB"/>
            <w:vAlign w:val="center"/>
          </w:tcPr>
          <w:p w14:paraId="404E3C89" w14:textId="77B1A63C" w:rsidR="0039477A" w:rsidRPr="00165319" w:rsidRDefault="0039477A" w:rsidP="0039477A">
            <w:pPr>
              <w:pStyle w:val="BodyText1"/>
              <w:ind w:left="0" w:right="175"/>
              <w:rPr>
                <w:rFonts w:cs="Calibri"/>
                <w:bCs/>
              </w:rPr>
            </w:pPr>
            <w:r>
              <w:rPr>
                <w:rFonts w:cs="Calibri"/>
                <w:bCs/>
              </w:rPr>
              <w:t>In the interest of security, it is important to log out of MyST after you have finished administrating your account.</w:t>
            </w:r>
          </w:p>
        </w:tc>
      </w:tr>
    </w:tbl>
    <w:p w14:paraId="7624660B" w14:textId="77777777" w:rsidR="006E6845" w:rsidRPr="00165319" w:rsidRDefault="006E6845" w:rsidP="006E6845">
      <w:pPr>
        <w:pStyle w:val="Heading1"/>
        <w:rPr>
          <w:lang w:val="en-GB"/>
        </w:rPr>
      </w:pPr>
      <w:bookmarkStart w:id="25" w:name="_Toc258328108"/>
      <w:bookmarkStart w:id="26" w:name="_Toc273970236"/>
      <w:bookmarkStart w:id="27" w:name="_Toc352831114"/>
      <w:bookmarkStart w:id="28" w:name="_Toc367784438"/>
      <w:bookmarkStart w:id="29" w:name="_Toc370304548"/>
      <w:bookmarkStart w:id="30" w:name="_Toc370305377"/>
      <w:bookmarkStart w:id="31" w:name="_Toc370397449"/>
      <w:bookmarkStart w:id="32" w:name="_Toc457914667"/>
      <w:bookmarkStart w:id="33" w:name="_Toc370203706"/>
      <w:bookmarkStart w:id="34" w:name="_Toc370300066"/>
      <w:bookmarkStart w:id="35" w:name="_Toc461119822"/>
      <w:r w:rsidRPr="00165319">
        <w:rPr>
          <w:lang w:val="en-GB"/>
        </w:rPr>
        <w:lastRenderedPageBreak/>
        <w:t>Further Information and Support</w:t>
      </w:r>
      <w:bookmarkEnd w:id="25"/>
      <w:bookmarkEnd w:id="26"/>
      <w:bookmarkEnd w:id="27"/>
      <w:bookmarkEnd w:id="28"/>
      <w:bookmarkEnd w:id="29"/>
      <w:bookmarkEnd w:id="30"/>
      <w:bookmarkEnd w:id="31"/>
      <w:bookmarkEnd w:id="32"/>
      <w:bookmarkEnd w:id="35"/>
    </w:p>
    <w:p w14:paraId="6D6BA104" w14:textId="77777777" w:rsidR="006E6845" w:rsidRPr="00165319" w:rsidRDefault="006E6845" w:rsidP="00B44BC5">
      <w:pPr>
        <w:pStyle w:val="BodyText1"/>
        <w:ind w:left="0"/>
        <w:rPr>
          <w:rFonts w:cs="Calibri"/>
        </w:rPr>
      </w:pPr>
    </w:p>
    <w:p w14:paraId="550CFB61" w14:textId="77777777" w:rsidR="006E6845" w:rsidRPr="00165319" w:rsidRDefault="006E6845" w:rsidP="006E6845">
      <w:pPr>
        <w:pStyle w:val="BodyText1"/>
        <w:rPr>
          <w:rFonts w:cs="Calibri"/>
        </w:rPr>
      </w:pPr>
      <w:r w:rsidRPr="00165319">
        <w:rPr>
          <w:rFonts w:cs="Calibri"/>
        </w:rPr>
        <w:t xml:space="preserve">This section provides useful information with regards to documentation and support for your </w:t>
      </w:r>
      <w:r w:rsidR="004B29B6" w:rsidRPr="00165319">
        <w:rPr>
          <w:rFonts w:cs="Calibri"/>
        </w:rPr>
        <w:t>Secure Trading</w:t>
      </w:r>
      <w:r w:rsidRPr="00165319">
        <w:rPr>
          <w:rFonts w:cs="Calibri"/>
        </w:rPr>
        <w:t xml:space="preserve"> solution.</w:t>
      </w:r>
    </w:p>
    <w:p w14:paraId="6E14ABDA" w14:textId="77777777" w:rsidR="006E6845" w:rsidRPr="00165319" w:rsidRDefault="004B29B6" w:rsidP="006E6845">
      <w:pPr>
        <w:pStyle w:val="Heading2"/>
        <w:rPr>
          <w:lang w:val="en-GB"/>
        </w:rPr>
      </w:pPr>
      <w:bookmarkStart w:id="36" w:name="_Toc257788076"/>
      <w:bookmarkStart w:id="37" w:name="_Toc258328109"/>
      <w:bookmarkStart w:id="38" w:name="_Ref273631029"/>
      <w:bookmarkStart w:id="39" w:name="_Ref273631034"/>
      <w:bookmarkStart w:id="40" w:name="_Toc273970237"/>
      <w:bookmarkStart w:id="41" w:name="_Ref278449645"/>
      <w:bookmarkStart w:id="42" w:name="_Ref278449648"/>
      <w:bookmarkStart w:id="43" w:name="_Ref278449653"/>
      <w:bookmarkStart w:id="44" w:name="_Ref278546359"/>
      <w:bookmarkStart w:id="45" w:name="_Ref278546361"/>
      <w:bookmarkStart w:id="46" w:name="_Ref278546364"/>
      <w:bookmarkStart w:id="47" w:name="_Ref278556548"/>
      <w:bookmarkStart w:id="48" w:name="_Ref278556551"/>
      <w:bookmarkStart w:id="49" w:name="_Ref278556558"/>
      <w:bookmarkStart w:id="50" w:name="_Toc352831115"/>
      <w:bookmarkStart w:id="51" w:name="_Ref360116124"/>
      <w:bookmarkStart w:id="52" w:name="_Ref360116126"/>
      <w:bookmarkStart w:id="53" w:name="_Ref360116128"/>
      <w:bookmarkStart w:id="54" w:name="_Toc367784439"/>
      <w:bookmarkStart w:id="55" w:name="_Ref370303507"/>
      <w:bookmarkStart w:id="56" w:name="_Ref370303510"/>
      <w:bookmarkStart w:id="57" w:name="_Ref370303512"/>
      <w:bookmarkStart w:id="58" w:name="_Toc370304549"/>
      <w:bookmarkStart w:id="59" w:name="_Toc370305378"/>
      <w:bookmarkStart w:id="60" w:name="_Toc370397450"/>
      <w:bookmarkStart w:id="61" w:name="_Toc457914668"/>
      <w:bookmarkStart w:id="62" w:name="_Toc461119823"/>
      <w:r w:rsidRPr="00165319">
        <w:rPr>
          <w:lang w:val="en-GB"/>
        </w:rPr>
        <w:t>Secure Trading</w:t>
      </w:r>
      <w:r w:rsidR="006E6845" w:rsidRPr="00165319">
        <w:rPr>
          <w:lang w:val="en-GB"/>
        </w:rPr>
        <w:t xml:space="preserve"> Support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2A11AE73" w14:textId="77777777" w:rsidR="006E6845" w:rsidRPr="00165319" w:rsidRDefault="006E6845" w:rsidP="006E6845">
      <w:pPr>
        <w:pStyle w:val="BodyText1"/>
        <w:rPr>
          <w:rFonts w:cs="Calibri"/>
        </w:rPr>
      </w:pPr>
      <w:r w:rsidRPr="00165319">
        <w:rPr>
          <w:rFonts w:cs="Calibri"/>
        </w:rPr>
        <w:t>If you have any questions regarding integration or maintenance of the system, please contact our support team using one of the following methods.</w:t>
      </w:r>
    </w:p>
    <w:p w14:paraId="035E4D1E" w14:textId="77777777" w:rsidR="006E6845" w:rsidRPr="00165319" w:rsidRDefault="006E6845" w:rsidP="006E6845">
      <w:pPr>
        <w:pStyle w:val="BodyText1"/>
        <w:rPr>
          <w:rFonts w:cs="Calibri"/>
        </w:rPr>
      </w:pPr>
    </w:p>
    <w:tbl>
      <w:tblPr>
        <w:tblStyle w:val="Style5"/>
        <w:tblW w:w="4511" w:type="pct"/>
        <w:tblInd w:w="817" w:type="dxa"/>
        <w:tblLayout w:type="fixed"/>
        <w:tblCellMar>
          <w:top w:w="28" w:type="dxa"/>
          <w:bottom w:w="11" w:type="dxa"/>
        </w:tblCellMar>
        <w:tblLook w:val="01E0" w:firstRow="1" w:lastRow="1" w:firstColumn="1" w:lastColumn="1" w:noHBand="0" w:noVBand="0"/>
      </w:tblPr>
      <w:tblGrid>
        <w:gridCol w:w="2074"/>
        <w:gridCol w:w="6223"/>
      </w:tblGrid>
      <w:tr w:rsidR="006E6845" w:rsidRPr="00165319" w14:paraId="0F4869BF" w14:textId="77777777" w:rsidTr="006E6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3C13B7C" w14:textId="77777777" w:rsidR="006E6845" w:rsidRPr="00165319" w:rsidRDefault="006E6845" w:rsidP="00DB1B7D">
            <w:pPr>
              <w:jc w:val="both"/>
              <w:rPr>
                <w:rFonts w:ascii="Arial" w:hAnsi="Arial" w:cs="Arial"/>
                <w:bCs/>
                <w:color w:val="FFFFFF"/>
                <w:sz w:val="20"/>
                <w:szCs w:val="20"/>
                <w:lang w:val="en-GB"/>
              </w:rPr>
            </w:pPr>
            <w:r w:rsidRPr="00165319">
              <w:rPr>
                <w:rFonts w:ascii="Arial" w:hAnsi="Arial" w:cs="Arial"/>
                <w:bCs/>
                <w:color w:val="FFFFFF"/>
                <w:sz w:val="20"/>
                <w:szCs w:val="20"/>
                <w:lang w:val="en-GB"/>
              </w:rPr>
              <w:t xml:space="preserve">Method </w:t>
            </w:r>
          </w:p>
        </w:tc>
        <w:tc>
          <w:tcPr>
            <w:tcW w:w="3750" w:type="pct"/>
          </w:tcPr>
          <w:p w14:paraId="3713D7BE" w14:textId="77777777" w:rsidR="006E6845" w:rsidRPr="00165319" w:rsidRDefault="006E6845" w:rsidP="00DB1B7D">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165319">
              <w:rPr>
                <w:rFonts w:ascii="Arial" w:hAnsi="Arial" w:cs="Arial"/>
                <w:bCs/>
                <w:color w:val="FFFFFF"/>
                <w:sz w:val="20"/>
                <w:szCs w:val="20"/>
                <w:lang w:val="en-GB"/>
              </w:rPr>
              <w:t xml:space="preserve">Details </w:t>
            </w:r>
          </w:p>
        </w:tc>
      </w:tr>
      <w:tr w:rsidR="006E6845" w:rsidRPr="00165319" w14:paraId="6C2DCDC3"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680D7011"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Telephone</w:t>
            </w:r>
          </w:p>
        </w:tc>
        <w:tc>
          <w:tcPr>
            <w:tcW w:w="3750" w:type="pct"/>
          </w:tcPr>
          <w:p w14:paraId="66913868" w14:textId="77777777" w:rsidR="006E6845" w:rsidRPr="00165319" w:rsidRDefault="006E6845"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r w:rsidRPr="00165319">
              <w:rPr>
                <w:rFonts w:cs="Arial"/>
                <w:bCs/>
              </w:rPr>
              <w:t>+44 (0) 1248 672 050</w:t>
            </w:r>
          </w:p>
        </w:tc>
      </w:tr>
      <w:tr w:rsidR="006E6845" w:rsidRPr="00165319" w14:paraId="41850A55"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343BA5D4"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Fax</w:t>
            </w:r>
          </w:p>
        </w:tc>
        <w:tc>
          <w:tcPr>
            <w:tcW w:w="3750" w:type="pct"/>
          </w:tcPr>
          <w:p w14:paraId="6F5596BF" w14:textId="77777777" w:rsidR="006E6845" w:rsidRPr="00165319" w:rsidRDefault="006E6845"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r w:rsidRPr="00165319">
              <w:rPr>
                <w:rFonts w:cs="Arial"/>
                <w:bCs/>
              </w:rPr>
              <w:t>+44 (0) 1248 672 099</w:t>
            </w:r>
          </w:p>
        </w:tc>
      </w:tr>
      <w:tr w:rsidR="006E6845" w:rsidRPr="00165319" w14:paraId="214A1739"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27EA3CEA"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Email</w:t>
            </w:r>
          </w:p>
        </w:tc>
        <w:tc>
          <w:tcPr>
            <w:tcW w:w="3750" w:type="pct"/>
          </w:tcPr>
          <w:p w14:paraId="602FB546" w14:textId="77777777" w:rsidR="006E6845" w:rsidRPr="00165319" w:rsidRDefault="00261EA8"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hyperlink r:id="rId48" w:history="1">
              <w:r w:rsidR="006E6845" w:rsidRPr="00165319">
                <w:rPr>
                  <w:rStyle w:val="Hyperlink"/>
                  <w:rFonts w:cs="Arial"/>
                  <w:bCs/>
                </w:rPr>
                <w:t>support@securetrading.com</w:t>
              </w:r>
            </w:hyperlink>
          </w:p>
        </w:tc>
      </w:tr>
      <w:tr w:rsidR="006E6845" w:rsidRPr="00165319" w14:paraId="6E483A1B"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3269A28D"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Website</w:t>
            </w:r>
          </w:p>
        </w:tc>
        <w:tc>
          <w:tcPr>
            <w:tcW w:w="3750" w:type="pct"/>
          </w:tcPr>
          <w:p w14:paraId="198DC195" w14:textId="77777777" w:rsidR="006E6845" w:rsidRPr="00165319" w:rsidRDefault="00261EA8"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hyperlink r:id="rId49" w:history="1">
              <w:r w:rsidR="006E6845" w:rsidRPr="00165319">
                <w:rPr>
                  <w:rStyle w:val="Hyperlink"/>
                  <w:rFonts w:cs="Arial"/>
                  <w:bCs/>
                </w:rPr>
                <w:t>http://www.securetrading.com/support/support.html</w:t>
              </w:r>
            </w:hyperlink>
          </w:p>
        </w:tc>
      </w:tr>
    </w:tbl>
    <w:p w14:paraId="63EA1ADD" w14:textId="77777777" w:rsidR="006E6845" w:rsidRPr="00165319" w:rsidRDefault="006E6845" w:rsidP="006E6845">
      <w:pPr>
        <w:pStyle w:val="BodyText1"/>
        <w:rPr>
          <w:lang w:eastAsia="en-US"/>
        </w:rPr>
      </w:pPr>
      <w:bookmarkStart w:id="63" w:name="_Toc257788077"/>
      <w:bookmarkStart w:id="64" w:name="_Toc258328110"/>
      <w:bookmarkStart w:id="65" w:name="_Ref273628486"/>
      <w:bookmarkStart w:id="66" w:name="_Ref273628489"/>
      <w:bookmarkStart w:id="67" w:name="_Ref273628493"/>
      <w:bookmarkStart w:id="68" w:name="_Ref273631010"/>
      <w:bookmarkStart w:id="69" w:name="_Ref273631013"/>
      <w:bookmarkStart w:id="70" w:name="_Ref273631017"/>
      <w:bookmarkStart w:id="71" w:name="_Toc273970238"/>
      <w:bookmarkStart w:id="72" w:name="_Ref278449558"/>
      <w:bookmarkStart w:id="73" w:name="_Ref278449560"/>
      <w:bookmarkStart w:id="74" w:name="_Ref278449563"/>
      <w:bookmarkStart w:id="75" w:name="_Toc352831116"/>
      <w:bookmarkStart w:id="76" w:name="_Toc367784440"/>
    </w:p>
    <w:p w14:paraId="27157045" w14:textId="77777777" w:rsidR="006E6845" w:rsidRPr="00165319" w:rsidRDefault="004B29B6" w:rsidP="006E6845">
      <w:pPr>
        <w:pStyle w:val="Heading2"/>
        <w:rPr>
          <w:lang w:val="en-GB"/>
        </w:rPr>
      </w:pPr>
      <w:bookmarkStart w:id="77" w:name="_Ref370303460"/>
      <w:bookmarkStart w:id="78" w:name="_Toc370304550"/>
      <w:bookmarkStart w:id="79" w:name="_Toc370305379"/>
      <w:bookmarkStart w:id="80" w:name="_Toc370397451"/>
      <w:bookmarkStart w:id="81" w:name="_Toc457914669"/>
      <w:bookmarkStart w:id="82" w:name="_Toc461119824"/>
      <w:r w:rsidRPr="00165319">
        <w:rPr>
          <w:lang w:val="en-GB"/>
        </w:rPr>
        <w:t>Secure Trading</w:t>
      </w:r>
      <w:r w:rsidR="006E6845" w:rsidRPr="00165319">
        <w:rPr>
          <w:lang w:val="en-GB"/>
        </w:rPr>
        <w:t xml:space="preserve"> Sales</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7C80D4B0" w14:textId="77777777" w:rsidR="006E6845" w:rsidRPr="00165319" w:rsidRDefault="006E6845" w:rsidP="006E6845">
      <w:pPr>
        <w:pStyle w:val="BodyText1"/>
        <w:rPr>
          <w:rFonts w:cs="Calibri"/>
        </w:rPr>
      </w:pPr>
      <w:r w:rsidRPr="00165319">
        <w:rPr>
          <w:rFonts w:cs="Calibri"/>
        </w:rPr>
        <w:t xml:space="preserve">If you do not have an account with </w:t>
      </w:r>
      <w:r w:rsidR="004B29B6" w:rsidRPr="00165319">
        <w:rPr>
          <w:rFonts w:cs="Calibri"/>
        </w:rPr>
        <w:t>Secure Trading</w:t>
      </w:r>
      <w:r w:rsidRPr="00165319">
        <w:rPr>
          <w:rFonts w:cs="Calibri"/>
        </w:rPr>
        <w:t xml:space="preserve">, please contact our Sales team and they will inform you of the benefits of a </w:t>
      </w:r>
      <w:r w:rsidR="004B29B6" w:rsidRPr="00165319">
        <w:rPr>
          <w:rFonts w:cs="Calibri"/>
        </w:rPr>
        <w:t>Secure Trading</w:t>
      </w:r>
      <w:r w:rsidRPr="00165319">
        <w:rPr>
          <w:rFonts w:cs="Calibri"/>
        </w:rPr>
        <w:t xml:space="preserve"> account.</w:t>
      </w:r>
    </w:p>
    <w:p w14:paraId="756C6B08" w14:textId="77777777" w:rsidR="006E6845" w:rsidRPr="00165319" w:rsidRDefault="006E6845" w:rsidP="006E6845">
      <w:pPr>
        <w:pStyle w:val="BodyText1"/>
        <w:rPr>
          <w:rFonts w:cs="Calibri"/>
        </w:rPr>
      </w:pPr>
    </w:p>
    <w:tbl>
      <w:tblPr>
        <w:tblStyle w:val="Style5"/>
        <w:tblW w:w="4511" w:type="pct"/>
        <w:tblInd w:w="817" w:type="dxa"/>
        <w:tblLayout w:type="fixed"/>
        <w:tblCellMar>
          <w:top w:w="28" w:type="dxa"/>
          <w:bottom w:w="11" w:type="dxa"/>
        </w:tblCellMar>
        <w:tblLook w:val="01E0" w:firstRow="1" w:lastRow="1" w:firstColumn="1" w:lastColumn="1" w:noHBand="0" w:noVBand="0"/>
      </w:tblPr>
      <w:tblGrid>
        <w:gridCol w:w="2074"/>
        <w:gridCol w:w="6223"/>
      </w:tblGrid>
      <w:tr w:rsidR="006E6845" w:rsidRPr="00165319" w14:paraId="26E96CB9" w14:textId="77777777" w:rsidTr="006E6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5B52FEED" w14:textId="77777777" w:rsidR="006E6845" w:rsidRPr="00165319" w:rsidRDefault="006E6845" w:rsidP="00DB1B7D">
            <w:pPr>
              <w:jc w:val="both"/>
              <w:rPr>
                <w:rFonts w:ascii="Arial" w:hAnsi="Arial" w:cs="Arial"/>
                <w:bCs/>
                <w:color w:val="FFFFFF"/>
                <w:sz w:val="20"/>
                <w:szCs w:val="20"/>
                <w:lang w:val="en-GB"/>
              </w:rPr>
            </w:pPr>
            <w:r w:rsidRPr="00165319">
              <w:rPr>
                <w:rFonts w:ascii="Arial" w:hAnsi="Arial" w:cs="Arial"/>
                <w:bCs/>
                <w:color w:val="FFFFFF"/>
                <w:sz w:val="20"/>
                <w:szCs w:val="20"/>
                <w:lang w:val="en-GB"/>
              </w:rPr>
              <w:t xml:space="preserve">Method </w:t>
            </w:r>
          </w:p>
        </w:tc>
        <w:tc>
          <w:tcPr>
            <w:tcW w:w="3750" w:type="pct"/>
          </w:tcPr>
          <w:p w14:paraId="1A0AAF07" w14:textId="77777777" w:rsidR="006E6845" w:rsidRPr="00165319" w:rsidRDefault="006E6845" w:rsidP="00DB1B7D">
            <w:pPr>
              <w:jc w:val="both"/>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165319">
              <w:rPr>
                <w:rFonts w:ascii="Arial" w:hAnsi="Arial" w:cs="Arial"/>
                <w:bCs/>
                <w:color w:val="FFFFFF"/>
                <w:sz w:val="20"/>
                <w:szCs w:val="20"/>
                <w:lang w:val="en-GB"/>
              </w:rPr>
              <w:t xml:space="preserve">Details </w:t>
            </w:r>
          </w:p>
        </w:tc>
      </w:tr>
      <w:tr w:rsidR="006E6845" w:rsidRPr="00165319" w14:paraId="75F6383E"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63FCAC21"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Telephone</w:t>
            </w:r>
          </w:p>
        </w:tc>
        <w:tc>
          <w:tcPr>
            <w:tcW w:w="3750" w:type="pct"/>
          </w:tcPr>
          <w:p w14:paraId="6F644D4B" w14:textId="77777777" w:rsidR="006E6845" w:rsidRPr="00165319" w:rsidRDefault="006E6845"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r w:rsidRPr="00165319">
              <w:rPr>
                <w:rFonts w:cs="Arial"/>
                <w:bCs/>
              </w:rPr>
              <w:t>0800 028 9151</w:t>
            </w:r>
          </w:p>
        </w:tc>
      </w:tr>
      <w:tr w:rsidR="006E6845" w:rsidRPr="00165319" w14:paraId="00BFF27B"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01D8A86D"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Telephone (Int’l)</w:t>
            </w:r>
          </w:p>
        </w:tc>
        <w:tc>
          <w:tcPr>
            <w:tcW w:w="3750" w:type="pct"/>
          </w:tcPr>
          <w:p w14:paraId="6FC2017C" w14:textId="77777777" w:rsidR="006E6845" w:rsidRPr="00165319" w:rsidRDefault="006E6845"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r w:rsidRPr="00165319">
              <w:rPr>
                <w:rFonts w:cs="Arial"/>
                <w:bCs/>
              </w:rPr>
              <w:t>+44 (0) 1248 672 070</w:t>
            </w:r>
          </w:p>
        </w:tc>
      </w:tr>
      <w:tr w:rsidR="006E6845" w:rsidRPr="00165319" w14:paraId="308B593F"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5EC6099C"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Fax</w:t>
            </w:r>
          </w:p>
        </w:tc>
        <w:tc>
          <w:tcPr>
            <w:tcW w:w="3750" w:type="pct"/>
          </w:tcPr>
          <w:p w14:paraId="6E6B96F6" w14:textId="77777777" w:rsidR="006E6845" w:rsidRPr="00165319" w:rsidRDefault="006E6845"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r w:rsidRPr="00165319">
              <w:rPr>
                <w:rFonts w:cs="Arial"/>
                <w:bCs/>
              </w:rPr>
              <w:t>+44 (0) 1248 672 079</w:t>
            </w:r>
          </w:p>
        </w:tc>
      </w:tr>
      <w:tr w:rsidR="006E6845" w:rsidRPr="00165319" w14:paraId="13885F52"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6CEBA5B8"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Email</w:t>
            </w:r>
          </w:p>
        </w:tc>
        <w:tc>
          <w:tcPr>
            <w:tcW w:w="3750" w:type="pct"/>
          </w:tcPr>
          <w:p w14:paraId="274169E6" w14:textId="77777777" w:rsidR="006E6845" w:rsidRPr="00165319" w:rsidRDefault="00261EA8"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hyperlink r:id="rId50" w:history="1">
              <w:r w:rsidR="006E6845" w:rsidRPr="00165319">
                <w:rPr>
                  <w:rStyle w:val="Hyperlink"/>
                  <w:rFonts w:cs="Arial"/>
                  <w:bCs/>
                </w:rPr>
                <w:t>sales@securetrading.com</w:t>
              </w:r>
            </w:hyperlink>
          </w:p>
        </w:tc>
      </w:tr>
      <w:tr w:rsidR="006E6845" w:rsidRPr="00165319" w14:paraId="2DC4F532" w14:textId="77777777" w:rsidTr="006E6845">
        <w:tc>
          <w:tcPr>
            <w:cnfStyle w:val="001000000000" w:firstRow="0" w:lastRow="0" w:firstColumn="1" w:lastColumn="0" w:oddVBand="0" w:evenVBand="0" w:oddHBand="0" w:evenHBand="0" w:firstRowFirstColumn="0" w:firstRowLastColumn="0" w:lastRowFirstColumn="0" w:lastRowLastColumn="0"/>
            <w:tcW w:w="1250" w:type="pct"/>
            <w:shd w:val="clear" w:color="auto" w:fill="E4E4E4"/>
          </w:tcPr>
          <w:p w14:paraId="71BD7A31" w14:textId="77777777" w:rsidR="006E6845" w:rsidRPr="00165319" w:rsidRDefault="006E6845" w:rsidP="00DB1B7D">
            <w:pPr>
              <w:jc w:val="both"/>
              <w:rPr>
                <w:rFonts w:ascii="Arial" w:hAnsi="Arial" w:cs="Arial"/>
                <w:sz w:val="20"/>
                <w:szCs w:val="20"/>
                <w:lang w:val="en-GB"/>
              </w:rPr>
            </w:pPr>
            <w:r w:rsidRPr="00165319">
              <w:rPr>
                <w:rFonts w:ascii="Arial" w:hAnsi="Arial" w:cs="Arial"/>
                <w:sz w:val="20"/>
                <w:szCs w:val="20"/>
                <w:lang w:val="en-GB"/>
              </w:rPr>
              <w:t>Website</w:t>
            </w:r>
          </w:p>
        </w:tc>
        <w:tc>
          <w:tcPr>
            <w:tcW w:w="3750" w:type="pct"/>
          </w:tcPr>
          <w:p w14:paraId="0D05ACDB" w14:textId="77777777" w:rsidR="006E6845" w:rsidRPr="00165319" w:rsidRDefault="00261EA8" w:rsidP="00DB1B7D">
            <w:pPr>
              <w:pStyle w:val="BodyText1"/>
              <w:ind w:left="0"/>
              <w:cnfStyle w:val="000000000000" w:firstRow="0" w:lastRow="0" w:firstColumn="0" w:lastColumn="0" w:oddVBand="0" w:evenVBand="0" w:oddHBand="0" w:evenHBand="0" w:firstRowFirstColumn="0" w:firstRowLastColumn="0" w:lastRowFirstColumn="0" w:lastRowLastColumn="0"/>
              <w:rPr>
                <w:rFonts w:cs="Arial"/>
                <w:bCs/>
              </w:rPr>
            </w:pPr>
            <w:hyperlink r:id="rId51" w:history="1">
              <w:r w:rsidR="006E6845" w:rsidRPr="00165319">
                <w:rPr>
                  <w:rStyle w:val="Hyperlink"/>
                  <w:rFonts w:cs="Arial"/>
                  <w:bCs/>
                </w:rPr>
                <w:t>http://www.securetrading.com</w:t>
              </w:r>
            </w:hyperlink>
          </w:p>
        </w:tc>
      </w:tr>
    </w:tbl>
    <w:p w14:paraId="77FF5C5F" w14:textId="77777777" w:rsidR="006E6845" w:rsidRPr="00165319" w:rsidRDefault="006E6845" w:rsidP="006E6845">
      <w:pPr>
        <w:pStyle w:val="BodyText1"/>
        <w:ind w:left="0"/>
        <w:rPr>
          <w:rFonts w:cs="Calibri"/>
        </w:rPr>
      </w:pPr>
    </w:p>
    <w:p w14:paraId="36696A5F" w14:textId="34D1558B" w:rsidR="006E6845" w:rsidRPr="00B16A50" w:rsidRDefault="006E6845" w:rsidP="00B16A50">
      <w:pPr>
        <w:pStyle w:val="Heading2"/>
        <w:rPr>
          <w:lang w:val="en-GB"/>
        </w:rPr>
      </w:pPr>
      <w:bookmarkStart w:id="83" w:name="_Toc257788078"/>
      <w:bookmarkStart w:id="84" w:name="_Toc258328111"/>
      <w:bookmarkStart w:id="85" w:name="_Toc273970239"/>
      <w:bookmarkStart w:id="86" w:name="_Toc352831117"/>
      <w:bookmarkStart w:id="87" w:name="_Ref360026483"/>
      <w:bookmarkStart w:id="88" w:name="_Ref360026484"/>
      <w:bookmarkStart w:id="89" w:name="_Ref360026487"/>
      <w:bookmarkStart w:id="90" w:name="_Ref360026861"/>
      <w:bookmarkStart w:id="91" w:name="_Ref360026863"/>
      <w:bookmarkStart w:id="92" w:name="_Ref360026865"/>
      <w:bookmarkStart w:id="93" w:name="_Ref360027734"/>
      <w:bookmarkStart w:id="94" w:name="_Ref360027736"/>
      <w:bookmarkStart w:id="95" w:name="_Ref360027738"/>
      <w:bookmarkStart w:id="96" w:name="_Ref360178139"/>
      <w:bookmarkStart w:id="97" w:name="_Ref360178142"/>
      <w:bookmarkStart w:id="98" w:name="_Ref360178144"/>
      <w:bookmarkStart w:id="99" w:name="_Toc367784441"/>
      <w:bookmarkStart w:id="100" w:name="_Ref370303639"/>
      <w:bookmarkStart w:id="101" w:name="_Ref370303641"/>
      <w:bookmarkStart w:id="102" w:name="_Ref370303643"/>
      <w:bookmarkStart w:id="103" w:name="_Toc370304551"/>
      <w:bookmarkStart w:id="104" w:name="_Toc370305380"/>
      <w:bookmarkStart w:id="105" w:name="_Toc370397452"/>
      <w:bookmarkStart w:id="106" w:name="_Toc457914670"/>
      <w:bookmarkStart w:id="107" w:name="_Toc461119825"/>
      <w:r w:rsidRPr="00165319">
        <w:rPr>
          <w:lang w:val="en-GB"/>
        </w:rPr>
        <w:t>Useful Documents</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05229A87" w14:textId="77777777" w:rsidR="006E6845" w:rsidRPr="00165319" w:rsidRDefault="006E6845" w:rsidP="006E6845">
      <w:pPr>
        <w:pStyle w:val="BodyText1"/>
      </w:pPr>
      <w:r w:rsidRPr="00165319">
        <w:t xml:space="preserve">Any other document regarding the STPP system can be found on </w:t>
      </w:r>
      <w:r w:rsidR="004B29B6" w:rsidRPr="00165319">
        <w:t>Secure Trading</w:t>
      </w:r>
      <w:r w:rsidRPr="00165319">
        <w:t>’s website (</w:t>
      </w:r>
      <w:hyperlink r:id="rId52" w:history="1">
        <w:r w:rsidRPr="00165319">
          <w:rPr>
            <w:rStyle w:val="Hyperlink"/>
          </w:rPr>
          <w:t>http://www.securetrading.com</w:t>
        </w:r>
      </w:hyperlink>
      <w:r w:rsidRPr="00165319">
        <w:t>). Alternatively, please contact our support team as outlined above.</w:t>
      </w:r>
    </w:p>
    <w:p w14:paraId="1B8EE29F" w14:textId="77777777" w:rsidR="006E6845" w:rsidRPr="00165319" w:rsidRDefault="006E6845" w:rsidP="006E6845">
      <w:pPr>
        <w:pStyle w:val="BodyText1"/>
        <w:rPr>
          <w:rFonts w:cs="Calibri"/>
        </w:rPr>
      </w:pPr>
    </w:p>
    <w:p w14:paraId="53989C5E" w14:textId="77777777" w:rsidR="006E6845" w:rsidRPr="00165319" w:rsidRDefault="006E6845" w:rsidP="006E6845">
      <w:pPr>
        <w:pStyle w:val="Heading2"/>
        <w:rPr>
          <w:lang w:val="en-GB"/>
        </w:rPr>
      </w:pPr>
      <w:bookmarkStart w:id="108" w:name="_Toc352831118"/>
      <w:bookmarkStart w:id="109" w:name="_Toc367784442"/>
      <w:bookmarkStart w:id="110" w:name="_Toc370304552"/>
      <w:bookmarkStart w:id="111" w:name="_Toc370305381"/>
      <w:bookmarkStart w:id="112" w:name="_Toc370397453"/>
      <w:bookmarkStart w:id="113" w:name="_Toc457914671"/>
      <w:bookmarkStart w:id="114" w:name="_Toc461119826"/>
      <w:r w:rsidRPr="00165319">
        <w:rPr>
          <w:lang w:val="en-GB"/>
        </w:rPr>
        <w:t>Frequently Asked Questions</w:t>
      </w:r>
      <w:bookmarkEnd w:id="108"/>
      <w:bookmarkEnd w:id="109"/>
      <w:bookmarkEnd w:id="110"/>
      <w:bookmarkEnd w:id="111"/>
      <w:bookmarkEnd w:id="112"/>
      <w:bookmarkEnd w:id="113"/>
      <w:bookmarkEnd w:id="114"/>
    </w:p>
    <w:p w14:paraId="20B39B3E" w14:textId="590F227D" w:rsidR="006E6845" w:rsidRPr="00165319" w:rsidRDefault="006E6845" w:rsidP="006E6845">
      <w:pPr>
        <w:pStyle w:val="BodyText1"/>
      </w:pPr>
      <w:r w:rsidRPr="00165319">
        <w:t>Please visit the FAQ section on our website (</w:t>
      </w:r>
      <w:hyperlink r:id="rId53" w:history="1">
        <w:r w:rsidRPr="00165319">
          <w:rPr>
            <w:rStyle w:val="Hyperlink"/>
          </w:rPr>
          <w:t>http://www.securetrading.com/support/faq</w:t>
        </w:r>
      </w:hyperlink>
      <w:r w:rsidRPr="00165319">
        <w:t>).</w:t>
      </w:r>
      <w:bookmarkEnd w:id="33"/>
      <w:bookmarkEnd w:id="34"/>
    </w:p>
    <w:sectPr w:rsidR="006E6845" w:rsidRPr="00165319" w:rsidSect="00A163FE">
      <w:headerReference w:type="default" r:id="rId54"/>
      <w:footerReference w:type="default" r:id="rId55"/>
      <w:pgSz w:w="11900" w:h="16840"/>
      <w:pgMar w:top="1446" w:right="1418" w:bottom="1446" w:left="1276" w:header="709" w:footer="425" w:gutter="0"/>
      <w:pgNumType w:start="1"/>
      <w:cols w:space="708"/>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74D89" w14:textId="77777777" w:rsidR="00817612" w:rsidRDefault="00817612" w:rsidP="007E6163">
      <w:r>
        <w:separator/>
      </w:r>
    </w:p>
    <w:p w14:paraId="658657C2" w14:textId="77777777" w:rsidR="00817612" w:rsidRDefault="00817612"/>
  </w:endnote>
  <w:endnote w:type="continuationSeparator" w:id="0">
    <w:p w14:paraId="05272584" w14:textId="77777777" w:rsidR="00817612" w:rsidRDefault="00817612" w:rsidP="007E6163">
      <w:r>
        <w:continuationSeparator/>
      </w:r>
    </w:p>
    <w:p w14:paraId="49D6F904" w14:textId="77777777" w:rsidR="00817612" w:rsidRDefault="008176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axis Com Light">
    <w:charset w:val="00"/>
    <w:family w:val="swiss"/>
    <w:pitch w:val="variable"/>
    <w:sig w:usb0="800000A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Haettenschweiler">
    <w:panose1 w:val="020B070604090206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Tw Cen MT">
    <w:panose1 w:val="020B0602020104020603"/>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A2F5F" w14:textId="4C66D9A5" w:rsidR="00261EA8" w:rsidRDefault="00261EA8" w:rsidP="006E6845">
    <w:pPr>
      <w:rPr>
        <w:color w:val="393839"/>
      </w:rPr>
    </w:pPr>
    <w:r>
      <w:rPr>
        <w:noProof/>
        <w:color w:val="393839"/>
      </w:rPr>
      <mc:AlternateContent>
        <mc:Choice Requires="wps">
          <w:drawing>
            <wp:anchor distT="0" distB="0" distL="114300" distR="114300" simplePos="0" relativeHeight="251691008" behindDoc="0" locked="0" layoutInCell="1" allowOverlap="1" wp14:anchorId="20355F5F" wp14:editId="1D471E6C">
              <wp:simplePos x="0" y="0"/>
              <wp:positionH relativeFrom="margin">
                <wp:align>center</wp:align>
              </wp:positionH>
              <wp:positionV relativeFrom="margin">
                <wp:posOffset>8840470</wp:posOffset>
              </wp:positionV>
              <wp:extent cx="5882640" cy="45720"/>
              <wp:effectExtent l="0" t="0" r="10160" b="5080"/>
              <wp:wrapNone/>
              <wp:docPr id="1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45720"/>
                      </a:xfrm>
                      <a:prstGeom prst="rect">
                        <a:avLst/>
                      </a:prstGeom>
                      <a:solidFill>
                        <a:srgbClr val="E71B5A"/>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39EC69B" id="Rectangle_x0020_1" o:spid="_x0000_s1026" style="position:absolute;margin-left:0;margin-top:696.1pt;width:463.2pt;height:3.6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" fillcolor="#e71b5a" stroked="f">
              <w10:wrap anchorx="margin" anchory="margin"/>
            </v:rect>
          </w:pict>
        </mc:Fallback>
      </mc:AlternateContent>
    </w:r>
  </w:p>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014"/>
      <w:gridCol w:w="3594"/>
      <w:gridCol w:w="2598"/>
    </w:tblGrid>
    <w:tr w:rsidR="00261EA8" w:rsidRPr="00CD21EE" w14:paraId="776729B1" w14:textId="77777777" w:rsidTr="00DB1B7D">
      <w:tc>
        <w:tcPr>
          <w:tcW w:w="1637" w:type="pct"/>
          <w:tcBorders>
            <w:bottom w:val="nil"/>
            <w:right w:val="single" w:sz="4" w:space="0" w:color="BFBFBF"/>
          </w:tcBorders>
        </w:tcPr>
        <w:p w14:paraId="68A8175E" w14:textId="77777777" w:rsidR="00261EA8" w:rsidRPr="00CD21EE" w:rsidRDefault="00261EA8" w:rsidP="00DB1B7D">
          <w:pPr>
            <w:rPr>
              <w:rFonts w:ascii="Arial" w:eastAsia="Cambria" w:hAnsi="Arial" w:cs="Arial"/>
              <w:color w:val="393839"/>
              <w:sz w:val="20"/>
              <w:szCs w:val="20"/>
            </w:rPr>
          </w:pPr>
          <w:r w:rsidRPr="00CD21EE">
            <w:rPr>
              <w:rFonts w:ascii="Arial" w:eastAsia="Cambria" w:hAnsi="Arial" w:cs="Arial"/>
              <w:color w:val="393839"/>
              <w:sz w:val="20"/>
              <w:szCs w:val="20"/>
            </w:rPr>
            <w:t xml:space="preserve">© Secure Trading Limited </w:t>
          </w:r>
          <w:r w:rsidRPr="00CD21EE">
            <w:rPr>
              <w:rFonts w:ascii="Arial" w:eastAsia="Cambria" w:hAnsi="Arial" w:cs="Arial"/>
              <w:color w:val="393839"/>
              <w:sz w:val="20"/>
              <w:szCs w:val="20"/>
            </w:rPr>
            <w:fldChar w:fldCharType="begin"/>
          </w:r>
          <w:r w:rsidRPr="00CD21EE">
            <w:rPr>
              <w:rFonts w:ascii="Arial" w:eastAsia="Cambria" w:hAnsi="Arial" w:cs="Arial"/>
              <w:color w:val="393839"/>
              <w:sz w:val="20"/>
              <w:szCs w:val="20"/>
            </w:rPr>
            <w:instrText xml:space="preserve"> DATE  \@ "yyyy"  \* MERGEFORMAT </w:instrText>
          </w:r>
          <w:r w:rsidRPr="00CD21EE">
            <w:rPr>
              <w:rFonts w:ascii="Arial" w:eastAsia="Cambria" w:hAnsi="Arial" w:cs="Arial"/>
              <w:color w:val="393839"/>
              <w:sz w:val="20"/>
              <w:szCs w:val="20"/>
            </w:rPr>
            <w:fldChar w:fldCharType="separate"/>
          </w:r>
          <w:r>
            <w:rPr>
              <w:rFonts w:ascii="Arial" w:eastAsia="Cambria" w:hAnsi="Arial" w:cs="Arial"/>
              <w:noProof/>
              <w:color w:val="393839"/>
              <w:sz w:val="20"/>
              <w:szCs w:val="20"/>
            </w:rPr>
            <w:t>2016</w:t>
          </w:r>
          <w:r w:rsidRPr="00CD21EE">
            <w:rPr>
              <w:rFonts w:ascii="Arial" w:eastAsia="Cambria" w:hAnsi="Arial" w:cs="Arial"/>
              <w:color w:val="393839"/>
              <w:sz w:val="20"/>
              <w:szCs w:val="20"/>
            </w:rPr>
            <w:fldChar w:fldCharType="end"/>
          </w:r>
        </w:p>
      </w:tc>
      <w:tc>
        <w:tcPr>
          <w:tcW w:w="1952" w:type="pct"/>
          <w:tcBorders>
            <w:bottom w:val="nil"/>
            <w:right w:val="single" w:sz="4" w:space="0" w:color="BFBFBF"/>
          </w:tcBorders>
        </w:tcPr>
        <w:p w14:paraId="13955269" w14:textId="77777777" w:rsidR="00261EA8" w:rsidRPr="00CD21EE" w:rsidRDefault="00261EA8" w:rsidP="00DB1B7D">
          <w:pPr>
            <w:tabs>
              <w:tab w:val="center" w:pos="27"/>
              <w:tab w:val="right" w:pos="4869"/>
            </w:tabs>
            <w:jc w:val="center"/>
            <w:rPr>
              <w:rFonts w:ascii="Arial" w:eastAsia="Cambria" w:hAnsi="Arial" w:cs="Arial"/>
              <w:color w:val="393839"/>
              <w:sz w:val="20"/>
              <w:szCs w:val="20"/>
            </w:rPr>
          </w:pPr>
          <w:r w:rsidRPr="00CD21EE">
            <w:rPr>
              <w:rFonts w:ascii="Arial" w:eastAsia="Cambria" w:hAnsi="Arial" w:cs="Arial"/>
              <w:color w:val="393839"/>
              <w:sz w:val="20"/>
              <w:szCs w:val="20"/>
            </w:rPr>
            <w:fldChar w:fldCharType="begin"/>
          </w:r>
          <w:r w:rsidRPr="00CD21EE">
            <w:rPr>
              <w:rFonts w:ascii="Arial" w:eastAsia="Cambria" w:hAnsi="Arial" w:cs="Arial"/>
              <w:color w:val="393839"/>
              <w:sz w:val="20"/>
              <w:szCs w:val="20"/>
            </w:rPr>
            <w:instrText xml:space="preserve"> DATE  \@ "d MMMM yyyy"  \* MERGEFORMAT </w:instrText>
          </w:r>
          <w:r w:rsidRPr="00CD21EE">
            <w:rPr>
              <w:rFonts w:ascii="Arial" w:eastAsia="Cambria" w:hAnsi="Arial" w:cs="Arial"/>
              <w:color w:val="393839"/>
              <w:sz w:val="20"/>
              <w:szCs w:val="20"/>
            </w:rPr>
            <w:fldChar w:fldCharType="separate"/>
          </w:r>
          <w:r>
            <w:rPr>
              <w:rFonts w:ascii="Arial" w:eastAsia="Cambria" w:hAnsi="Arial" w:cs="Arial"/>
              <w:noProof/>
              <w:color w:val="393839"/>
              <w:sz w:val="20"/>
              <w:szCs w:val="20"/>
            </w:rPr>
            <w:t>8 September 2016</w:t>
          </w:r>
          <w:r w:rsidRPr="00CD21EE">
            <w:rPr>
              <w:rFonts w:ascii="Arial" w:eastAsia="Cambria" w:hAnsi="Arial" w:cs="Arial"/>
              <w:color w:val="393839"/>
              <w:sz w:val="20"/>
              <w:szCs w:val="20"/>
            </w:rPr>
            <w:fldChar w:fldCharType="end"/>
          </w:r>
        </w:p>
      </w:tc>
      <w:tc>
        <w:tcPr>
          <w:tcW w:w="1411" w:type="pct"/>
          <w:tcBorders>
            <w:left w:val="single" w:sz="4" w:space="0" w:color="BFBFBF"/>
            <w:bottom w:val="nil"/>
          </w:tcBorders>
        </w:tcPr>
        <w:p w14:paraId="628730C7" w14:textId="77777777" w:rsidR="00261EA8" w:rsidRPr="00CD21EE" w:rsidRDefault="00261EA8" w:rsidP="00DB1B7D">
          <w:pPr>
            <w:jc w:val="right"/>
            <w:rPr>
              <w:rFonts w:ascii="Arial" w:eastAsia="Cambria" w:hAnsi="Arial" w:cs="Arial"/>
              <w:b/>
              <w:color w:val="393839"/>
              <w:sz w:val="24"/>
            </w:rPr>
          </w:pPr>
          <w:r w:rsidRPr="00CD21EE">
            <w:rPr>
              <w:rFonts w:ascii="Arial" w:hAnsi="Arial" w:cs="Arial"/>
              <w:color w:val="393839"/>
              <w:sz w:val="24"/>
            </w:rPr>
            <w:t>Page</w:t>
          </w:r>
          <w:r w:rsidRPr="00CD21EE">
            <w:rPr>
              <w:rFonts w:ascii="Arial" w:hAnsi="Arial" w:cs="Arial"/>
              <w:b/>
              <w:color w:val="393839"/>
              <w:sz w:val="24"/>
            </w:rPr>
            <w:t xml:space="preserve"> </w:t>
          </w:r>
          <w:r w:rsidRPr="00CD21EE">
            <w:rPr>
              <w:rFonts w:ascii="Arial" w:hAnsi="Arial" w:cs="Arial"/>
              <w:b/>
              <w:color w:val="393839"/>
              <w:sz w:val="24"/>
            </w:rPr>
            <w:fldChar w:fldCharType="begin"/>
          </w:r>
          <w:r w:rsidRPr="00CD21EE">
            <w:rPr>
              <w:rFonts w:ascii="Arial" w:hAnsi="Arial" w:cs="Arial"/>
              <w:b/>
              <w:color w:val="393839"/>
              <w:sz w:val="24"/>
            </w:rPr>
            <w:instrText xml:space="preserve"> PAGE   \* MERGEFORMAT </w:instrText>
          </w:r>
          <w:r w:rsidRPr="00CD21EE">
            <w:rPr>
              <w:rFonts w:ascii="Arial" w:hAnsi="Arial" w:cs="Arial"/>
              <w:b/>
              <w:color w:val="393839"/>
              <w:sz w:val="24"/>
            </w:rPr>
            <w:fldChar w:fldCharType="separate"/>
          </w:r>
          <w:r w:rsidR="008E53AC">
            <w:rPr>
              <w:rFonts w:ascii="Arial" w:hAnsi="Arial" w:cs="Arial"/>
              <w:b/>
              <w:noProof/>
              <w:color w:val="393839"/>
              <w:sz w:val="24"/>
            </w:rPr>
            <w:t>14</w:t>
          </w:r>
          <w:r w:rsidRPr="00CD21EE">
            <w:rPr>
              <w:rFonts w:ascii="Arial" w:hAnsi="Arial" w:cs="Arial"/>
              <w:b/>
              <w:color w:val="393839"/>
              <w:sz w:val="24"/>
            </w:rPr>
            <w:fldChar w:fldCharType="end"/>
          </w:r>
          <w:r w:rsidRPr="00CD21EE">
            <w:rPr>
              <w:rFonts w:ascii="Arial" w:hAnsi="Arial" w:cs="Arial"/>
              <w:b/>
              <w:color w:val="393839"/>
              <w:sz w:val="24"/>
            </w:rPr>
            <w:t xml:space="preserve"> </w:t>
          </w:r>
          <w:r w:rsidRPr="00CD21EE">
            <w:rPr>
              <w:rFonts w:ascii="Arial" w:hAnsi="Arial" w:cs="Arial"/>
              <w:color w:val="393839"/>
              <w:sz w:val="24"/>
            </w:rPr>
            <w:t xml:space="preserve">/ </w:t>
          </w:r>
          <w:fldSimple w:instr=" NUMPAGES   \* MERGEFORMAT ">
            <w:r w:rsidR="008E53AC" w:rsidRPr="008E53AC">
              <w:rPr>
                <w:rFonts w:ascii="Arial" w:hAnsi="Arial" w:cs="Arial"/>
                <w:noProof/>
                <w:color w:val="393839"/>
                <w:sz w:val="24"/>
              </w:rPr>
              <w:t>29</w:t>
            </w:r>
          </w:fldSimple>
        </w:p>
      </w:tc>
    </w:tr>
  </w:tbl>
  <w:p w14:paraId="4BB75E9D" w14:textId="77777777" w:rsidR="00261EA8" w:rsidRPr="006E6845" w:rsidRDefault="00261EA8" w:rsidP="00B95250">
    <w:pPr>
      <w:pStyle w:val="Footer"/>
      <w:tabs>
        <w:tab w:val="clear" w:pos="4320"/>
        <w:tab w:val="clear" w:pos="8640"/>
        <w:tab w:val="left" w:pos="61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18BE2" w14:textId="77777777" w:rsidR="00817612" w:rsidRDefault="00817612" w:rsidP="007E6163">
      <w:r>
        <w:separator/>
      </w:r>
    </w:p>
    <w:p w14:paraId="3000476D" w14:textId="77777777" w:rsidR="00817612" w:rsidRDefault="00817612"/>
  </w:footnote>
  <w:footnote w:type="continuationSeparator" w:id="0">
    <w:p w14:paraId="25E19D0B" w14:textId="77777777" w:rsidR="00817612" w:rsidRDefault="00817612" w:rsidP="007E6163">
      <w:r>
        <w:continuationSeparator/>
      </w:r>
    </w:p>
    <w:p w14:paraId="5B5282EA" w14:textId="77777777" w:rsidR="00817612" w:rsidRDefault="0081761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CC281" w14:textId="77777777" w:rsidR="00261EA8" w:rsidRDefault="00261EA8" w:rsidP="00982743">
    <w:pPr>
      <w:pStyle w:val="Header"/>
      <w:rPr>
        <w:rFonts w:ascii="Century Gothic" w:hAnsi="Century Gothic" w:cs="Arial"/>
        <w:b/>
        <w:color w:val="393839"/>
      </w:rPr>
    </w:pPr>
    <w:r w:rsidRPr="006E6845">
      <w:rPr>
        <w:rFonts w:ascii="Century Gothic" w:hAnsi="Century Gothic" w:cs="Arial"/>
        <w:b/>
        <w:noProof/>
        <w:color w:val="393839"/>
      </w:rPr>
      <w:drawing>
        <wp:anchor distT="0" distB="0" distL="114300" distR="114300" simplePos="0" relativeHeight="251688960" behindDoc="0" locked="0" layoutInCell="1" allowOverlap="1" wp14:anchorId="7B12A422" wp14:editId="152F96C1">
          <wp:simplePos x="0" y="0"/>
          <wp:positionH relativeFrom="margin">
            <wp:align>right</wp:align>
          </wp:positionH>
          <wp:positionV relativeFrom="paragraph">
            <wp:posOffset>-269240</wp:posOffset>
          </wp:positionV>
          <wp:extent cx="2087880" cy="500380"/>
          <wp:effectExtent l="0" t="0" r="7620" b="0"/>
          <wp:wrapNone/>
          <wp:docPr id="5" name="Picture 5" descr="Paul HD:Users:mc2:Desktop:s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ul HD:Users:mc2:Desktop:s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8000" cy="500400"/>
                  </a:xfrm>
                  <a:prstGeom prst="rect">
                    <a:avLst/>
                  </a:prstGeom>
                  <a:noFill/>
                  <a:ln>
                    <a:noFill/>
                  </a:ln>
                </pic:spPr>
              </pic:pic>
            </a:graphicData>
          </a:graphic>
        </wp:anchor>
      </w:drawing>
    </w:r>
  </w:p>
  <w:p w14:paraId="1E007997" w14:textId="66B035CE" w:rsidR="00261EA8" w:rsidRPr="001F37D0" w:rsidRDefault="00261EA8" w:rsidP="00982743">
    <w:pPr>
      <w:pStyle w:val="Header"/>
      <w:rPr>
        <w:rFonts w:ascii="Century Gothic" w:hAnsi="Century Gothic" w:cs="Arial"/>
        <w:b/>
        <w:noProof/>
        <w:color w:val="DE184F"/>
      </w:rPr>
    </w:pPr>
    <w:r>
      <w:rPr>
        <w:rFonts w:ascii="Century Gothic" w:hAnsi="Century Gothic" w:cs="Arial"/>
        <w:b/>
        <w:noProof/>
        <w:color w:val="DE184F"/>
      </w:rPr>
      <mc:AlternateContent>
        <mc:Choice Requires="wps">
          <w:drawing>
            <wp:anchor distT="0" distB="0" distL="114300" distR="114300" simplePos="0" relativeHeight="251686912" behindDoc="0" locked="0" layoutInCell="1" allowOverlap="1" wp14:anchorId="5DB71AE4" wp14:editId="53130FEB">
              <wp:simplePos x="0" y="0"/>
              <wp:positionH relativeFrom="column">
                <wp:posOffset>-1270</wp:posOffset>
              </wp:positionH>
              <wp:positionV relativeFrom="margin">
                <wp:posOffset>-2728595</wp:posOffset>
              </wp:positionV>
              <wp:extent cx="6477000" cy="35560"/>
              <wp:effectExtent l="0" t="0" r="0" b="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35560"/>
                      </a:xfrm>
                      <a:prstGeom prst="rect">
                        <a:avLst/>
                      </a:prstGeom>
                      <a:solidFill>
                        <a:srgbClr val="CA074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EE769" id="Rectangle_x0020_4" o:spid="_x0000_s1026" style="position:absolute;margin-left:-.1pt;margin-top:-214.8pt;width:510pt;height: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" fillcolor="#ca0742" stroked="f">
              <v:path arrowok="t"/>
              <w10:wrap anchory="margin"/>
            </v:rect>
          </w:pict>
        </mc:Fallback>
      </mc:AlternateContent>
    </w:r>
    <w:r>
      <w:rPr>
        <w:rFonts w:ascii="Century Gothic" w:hAnsi="Century Gothic" w:cs="Arial"/>
        <w:b/>
        <w:noProof/>
        <w:color w:val="DE184F"/>
      </w:rPr>
      <w:t>MyST iOS App</w:t>
    </w:r>
  </w:p>
  <w:p w14:paraId="3E185AC4" w14:textId="1FE47E5B" w:rsidR="00261EA8" w:rsidRPr="006B5B3A" w:rsidRDefault="00261EA8" w:rsidP="00982743">
    <w:pPr>
      <w:pStyle w:val="Header"/>
      <w:rPr>
        <w:color w:val="393839"/>
      </w:rPr>
    </w:pPr>
    <w:r>
      <w:rPr>
        <w:rFonts w:ascii="Century Gothic" w:hAnsi="Century Gothic" w:cs="Arial"/>
        <w:b/>
        <w:noProof/>
        <w:color w:val="393839"/>
      </w:rPr>
      <mc:AlternateContent>
        <mc:Choice Requires="wps">
          <w:drawing>
            <wp:anchor distT="0" distB="0" distL="114300" distR="114300" simplePos="0" relativeHeight="251687936" behindDoc="0" locked="0" layoutInCell="1" allowOverlap="1" wp14:anchorId="548F802F" wp14:editId="36BD86AD">
              <wp:simplePos x="0" y="0"/>
              <wp:positionH relativeFrom="margin">
                <wp:align>center</wp:align>
              </wp:positionH>
              <wp:positionV relativeFrom="margin">
                <wp:posOffset>-306070</wp:posOffset>
              </wp:positionV>
              <wp:extent cx="5882005" cy="45085"/>
              <wp:effectExtent l="0" t="0" r="10795" b="571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005" cy="45085"/>
                      </a:xfrm>
                      <a:prstGeom prst="rect">
                        <a:avLst/>
                      </a:prstGeom>
                      <a:solidFill>
                        <a:srgbClr val="E71B5A"/>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C0624" id="Rectangle_x0020_11" o:spid="_x0000_s1026" style="position:absolute;margin-left:0;margin-top:-24.05pt;width:463.15pt;height:3.5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" fillcolor="#e71b5a" stroked="f">
              <v:path arrowok="t"/>
              <w10:wrap anchorx="margin" anchory="margin"/>
            </v:rect>
          </w:pict>
        </mc:Fallback>
      </mc:AlternateContent>
    </w:r>
  </w:p>
  <w:p w14:paraId="475EE9C5" w14:textId="77777777" w:rsidR="00261EA8" w:rsidRPr="006B5B3A" w:rsidRDefault="00261EA8" w:rsidP="00982743">
    <w:pPr>
      <w:pStyle w:val="Header"/>
      <w:rPr>
        <w:color w:val="393839"/>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8.25pt;height:8.25pt" o:bullet="t">
        <v:imagedata r:id="rId1" o:title="Bullet_cog2"/>
      </v:shape>
    </w:pict>
  </w:numPicBullet>
  <w:numPicBullet w:numPicBulletId="1">
    <w:pict>
      <v:shape id="_x0000_i1122" type="#_x0000_t75" style="width:61.95pt;height:61.95pt" o:bullet="t">
        <v:imagedata r:id="rId2" o:title="Slashes"/>
      </v:shape>
    </w:pict>
  </w:numPicBullet>
  <w:abstractNum w:abstractNumId="0">
    <w:nsid w:val="FFFFFF7C"/>
    <w:multiLevelType w:val="singleLevel"/>
    <w:tmpl w:val="0B24C060"/>
    <w:lvl w:ilvl="0">
      <w:start w:val="1"/>
      <w:numFmt w:val="decimal"/>
      <w:lvlText w:val="%1."/>
      <w:lvlJc w:val="left"/>
      <w:pPr>
        <w:tabs>
          <w:tab w:val="num" w:pos="1492"/>
        </w:tabs>
        <w:ind w:left="1492" w:hanging="360"/>
      </w:pPr>
    </w:lvl>
  </w:abstractNum>
  <w:abstractNum w:abstractNumId="1">
    <w:nsid w:val="FFFFFF7D"/>
    <w:multiLevelType w:val="singleLevel"/>
    <w:tmpl w:val="60B46988"/>
    <w:lvl w:ilvl="0">
      <w:start w:val="1"/>
      <w:numFmt w:val="decimal"/>
      <w:lvlText w:val="%1."/>
      <w:lvlJc w:val="left"/>
      <w:pPr>
        <w:tabs>
          <w:tab w:val="num" w:pos="1209"/>
        </w:tabs>
        <w:ind w:left="1209" w:hanging="360"/>
      </w:pPr>
    </w:lvl>
  </w:abstractNum>
  <w:abstractNum w:abstractNumId="2">
    <w:nsid w:val="FFFFFF7E"/>
    <w:multiLevelType w:val="singleLevel"/>
    <w:tmpl w:val="B1381D54"/>
    <w:lvl w:ilvl="0">
      <w:start w:val="1"/>
      <w:numFmt w:val="decimal"/>
      <w:lvlText w:val="%1."/>
      <w:lvlJc w:val="left"/>
      <w:pPr>
        <w:tabs>
          <w:tab w:val="num" w:pos="926"/>
        </w:tabs>
        <w:ind w:left="926" w:hanging="360"/>
      </w:pPr>
    </w:lvl>
  </w:abstractNum>
  <w:abstractNum w:abstractNumId="3">
    <w:nsid w:val="FFFFFF7F"/>
    <w:multiLevelType w:val="singleLevel"/>
    <w:tmpl w:val="7708E29A"/>
    <w:lvl w:ilvl="0">
      <w:start w:val="1"/>
      <w:numFmt w:val="decimal"/>
      <w:lvlText w:val="%1."/>
      <w:lvlJc w:val="left"/>
      <w:pPr>
        <w:tabs>
          <w:tab w:val="num" w:pos="643"/>
        </w:tabs>
        <w:ind w:left="643" w:hanging="360"/>
      </w:pPr>
    </w:lvl>
  </w:abstractNum>
  <w:abstractNum w:abstractNumId="4">
    <w:nsid w:val="FFFFFF80"/>
    <w:multiLevelType w:val="singleLevel"/>
    <w:tmpl w:val="880E22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E6A64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9F466C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08BF3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7E05F32"/>
    <w:lvl w:ilvl="0">
      <w:start w:val="1"/>
      <w:numFmt w:val="decimal"/>
      <w:lvlText w:val="%1."/>
      <w:lvlJc w:val="left"/>
      <w:pPr>
        <w:tabs>
          <w:tab w:val="num" w:pos="360"/>
        </w:tabs>
        <w:ind w:left="360" w:hanging="360"/>
      </w:pPr>
    </w:lvl>
  </w:abstractNum>
  <w:abstractNum w:abstractNumId="9">
    <w:nsid w:val="FFFFFF89"/>
    <w:multiLevelType w:val="singleLevel"/>
    <w:tmpl w:val="2E1AF9B4"/>
    <w:lvl w:ilvl="0">
      <w:start w:val="1"/>
      <w:numFmt w:val="bullet"/>
      <w:lvlText w:val=""/>
      <w:lvlJc w:val="left"/>
      <w:pPr>
        <w:tabs>
          <w:tab w:val="num" w:pos="360"/>
        </w:tabs>
        <w:ind w:left="360" w:hanging="360"/>
      </w:pPr>
      <w:rPr>
        <w:rFonts w:ascii="Symbol" w:hAnsi="Symbol" w:hint="default"/>
      </w:rPr>
    </w:lvl>
  </w:abstractNum>
  <w:abstractNum w:abstractNumId="10">
    <w:nsid w:val="00FB4A5E"/>
    <w:multiLevelType w:val="hybridMultilevel"/>
    <w:tmpl w:val="90A2089E"/>
    <w:lvl w:ilvl="0" w:tplc="F4A04E72">
      <w:start w:val="1"/>
      <w:numFmt w:val="bullet"/>
      <w:lvlText w:val=""/>
      <w:lvlPicBulletId w:val="1"/>
      <w:lvlJc w:val="left"/>
      <w:pPr>
        <w:ind w:left="1429" w:hanging="360"/>
      </w:pPr>
      <w:rPr>
        <w:rFonts w:ascii="Symbol" w:hAnsi="Symbol" w:hint="default"/>
        <w:color w:val="auto"/>
      </w:rPr>
    </w:lvl>
    <w:lvl w:ilvl="1" w:tplc="08090003">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nsid w:val="04D34E0B"/>
    <w:multiLevelType w:val="hybridMultilevel"/>
    <w:tmpl w:val="7AA2FA58"/>
    <w:lvl w:ilvl="0" w:tplc="443411B0">
      <w:start w:val="1"/>
      <w:numFmt w:val="bullet"/>
      <w:lvlText w:val=""/>
      <w:lvlPicBulletId w:val="1"/>
      <w:lvlJc w:val="left"/>
      <w:pPr>
        <w:ind w:left="1429" w:hanging="360"/>
      </w:pPr>
      <w:rPr>
        <w:rFonts w:ascii="Symbol" w:hAnsi="Symbol" w:hint="default"/>
        <w:color w:val="auto"/>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2">
    <w:nsid w:val="055A041D"/>
    <w:multiLevelType w:val="multilevel"/>
    <w:tmpl w:val="9244B1E2"/>
    <w:numStyleLink w:val="NewBrandingHeadings"/>
  </w:abstractNum>
  <w:abstractNum w:abstractNumId="13">
    <w:nsid w:val="11B80348"/>
    <w:multiLevelType w:val="multilevel"/>
    <w:tmpl w:val="1798A9D8"/>
    <w:styleLink w:val="Bulleted"/>
    <w:lvl w:ilvl="0">
      <w:start w:val="1"/>
      <w:numFmt w:val="bullet"/>
      <w:lvlText w:val=""/>
      <w:lvlJc w:val="left"/>
      <w:pPr>
        <w:tabs>
          <w:tab w:val="num" w:pos="1080"/>
        </w:tabs>
        <w:ind w:left="1080" w:hanging="360"/>
      </w:pPr>
      <w:rPr>
        <w:rFonts w:ascii="Wingdings" w:hAnsi="Wingdings"/>
        <w:color w:val="00467F"/>
        <w:effect w:val="none"/>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4">
    <w:nsid w:val="14AF333E"/>
    <w:multiLevelType w:val="multilevel"/>
    <w:tmpl w:val="1798A9D8"/>
    <w:styleLink w:val="StyleBulleted3"/>
    <w:lvl w:ilvl="0">
      <w:start w:val="1"/>
      <w:numFmt w:val="bullet"/>
      <w:lvlText w:val=""/>
      <w:lvlPicBulletId w:val="0"/>
      <w:lvlJc w:val="left"/>
      <w:pPr>
        <w:tabs>
          <w:tab w:val="num" w:pos="1080"/>
        </w:tabs>
        <w:ind w:left="1080" w:hanging="360"/>
      </w:pPr>
      <w:rPr>
        <w:rFonts w:ascii="Praxis Com Light" w:hAnsi="Praxis Com Light"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1CB76038"/>
    <w:multiLevelType w:val="multilevel"/>
    <w:tmpl w:val="1798A9D8"/>
    <w:styleLink w:val="StyleBulleted2"/>
    <w:lvl w:ilvl="0">
      <w:start w:val="1"/>
      <w:numFmt w:val="bullet"/>
      <w:lvlText w:val=""/>
      <w:lvlPicBulletId w:val="0"/>
      <w:lvlJc w:val="left"/>
      <w:pPr>
        <w:tabs>
          <w:tab w:val="num" w:pos="1080"/>
        </w:tabs>
        <w:ind w:left="1080" w:hanging="360"/>
      </w:pPr>
      <w:rPr>
        <w:rFonts w:ascii="Symbol" w:hAnsi="Symbol"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6">
    <w:nsid w:val="233B40B4"/>
    <w:multiLevelType w:val="hybridMultilevel"/>
    <w:tmpl w:val="DEDE640A"/>
    <w:lvl w:ilvl="0" w:tplc="443411B0">
      <w:start w:val="1"/>
      <w:numFmt w:val="bullet"/>
      <w:lvlText w:val=""/>
      <w:lvlPicBulletId w:val="1"/>
      <w:lvlJc w:val="left"/>
      <w:pPr>
        <w:ind w:left="1429" w:hanging="360"/>
      </w:pPr>
      <w:rPr>
        <w:rFonts w:ascii="Symbol" w:hAnsi="Symbol" w:hint="default"/>
        <w:color w:val="auto"/>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nsid w:val="24311962"/>
    <w:multiLevelType w:val="hybridMultilevel"/>
    <w:tmpl w:val="E3FA91B6"/>
    <w:lvl w:ilvl="0" w:tplc="443411B0">
      <w:start w:val="1"/>
      <w:numFmt w:val="bullet"/>
      <w:lvlText w:val=""/>
      <w:lvlPicBulletId w:val="1"/>
      <w:lvlJc w:val="left"/>
      <w:pPr>
        <w:ind w:left="1429" w:hanging="360"/>
      </w:pPr>
      <w:rPr>
        <w:rFonts w:ascii="Symbol" w:hAnsi="Symbol" w:hint="default"/>
        <w:color w:val="auto"/>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nsid w:val="25FF6C08"/>
    <w:multiLevelType w:val="multilevel"/>
    <w:tmpl w:val="FA30D03C"/>
    <w:styleLink w:val="StyleBulleted"/>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2D0671DD"/>
    <w:multiLevelType w:val="multilevel"/>
    <w:tmpl w:val="8F68F322"/>
    <w:lvl w:ilvl="0">
      <w:start w:val="1"/>
      <w:numFmt w:val="bullet"/>
      <w:pStyle w:val="NormalJustified"/>
      <w:lvlText w:val=""/>
      <w:lvlJc w:val="left"/>
      <w:pPr>
        <w:tabs>
          <w:tab w:val="num" w:pos="1080"/>
        </w:tabs>
        <w:ind w:left="1080" w:hanging="360"/>
      </w:pPr>
      <w:rPr>
        <w:rFonts w:ascii="Wingdings" w:hAnsi="Wingdings"/>
        <w:color w:val="00467F"/>
        <w:effect w:val="none"/>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0">
    <w:nsid w:val="3387018E"/>
    <w:multiLevelType w:val="multilevel"/>
    <w:tmpl w:val="9244B1E2"/>
    <w:styleLink w:val="NewBrandingHeadings"/>
    <w:lvl w:ilvl="0">
      <w:start w:val="1"/>
      <w:numFmt w:val="decimal"/>
      <w:lvlText w:val="%1"/>
      <w:lvlJc w:val="left"/>
      <w:pPr>
        <w:ind w:left="360" w:hanging="360"/>
      </w:pPr>
      <w:rPr>
        <w:rFonts w:hint="default"/>
      </w:rPr>
    </w:lvl>
    <w:lvl w:ilvl="1">
      <w:start w:val="1"/>
      <w:numFmt w:val="decimal"/>
      <w:lvlText w:val="%1.%2"/>
      <w:lvlJc w:val="left"/>
      <w:pPr>
        <w:tabs>
          <w:tab w:val="num" w:pos="720"/>
        </w:tabs>
        <w:ind w:left="357" w:hanging="35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7BE41FD"/>
    <w:multiLevelType w:val="multilevel"/>
    <w:tmpl w:val="1CBEE486"/>
    <w:lvl w:ilvl="0">
      <w:start w:val="1"/>
      <w:numFmt w:val="decimal"/>
      <w:pStyle w:val="Heading1"/>
      <w:lvlText w:val="%1"/>
      <w:lvlJc w:val="left"/>
      <w:pPr>
        <w:ind w:left="432" w:hanging="432"/>
      </w:pPr>
      <w:rPr>
        <w:rFonts w:hint="default"/>
        <w:color w:val="FFFFFF" w:themeColor="background1"/>
        <w:effect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38D51142"/>
    <w:multiLevelType w:val="multilevel"/>
    <w:tmpl w:val="9244B1E2"/>
    <w:numStyleLink w:val="NewBrandingHeadings"/>
  </w:abstractNum>
  <w:abstractNum w:abstractNumId="23">
    <w:nsid w:val="3DCC7299"/>
    <w:multiLevelType w:val="multilevel"/>
    <w:tmpl w:val="1AC68700"/>
    <w:lvl w:ilvl="0">
      <w:start w:val="1"/>
      <w:numFmt w:val="decimal"/>
      <w:lvlText w:val="%1"/>
      <w:lvlJc w:val="left"/>
      <w:pPr>
        <w:tabs>
          <w:tab w:val="num" w:pos="1152"/>
        </w:tabs>
        <w:ind w:left="1152" w:hanging="432"/>
      </w:p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24">
    <w:nsid w:val="3F723D48"/>
    <w:multiLevelType w:val="hybridMultilevel"/>
    <w:tmpl w:val="4FBEA956"/>
    <w:lvl w:ilvl="0" w:tplc="443411B0">
      <w:start w:val="1"/>
      <w:numFmt w:val="bullet"/>
      <w:lvlText w:val=""/>
      <w:lvlPicBulletId w:val="1"/>
      <w:lvlJc w:val="left"/>
      <w:pPr>
        <w:ind w:left="2127" w:hanging="360"/>
      </w:pPr>
      <w:rPr>
        <w:rFonts w:ascii="Symbol" w:hAnsi="Symbol" w:hint="default"/>
        <w:color w:val="auto"/>
      </w:rPr>
    </w:lvl>
    <w:lvl w:ilvl="1" w:tplc="08090003" w:tentative="1">
      <w:start w:val="1"/>
      <w:numFmt w:val="bullet"/>
      <w:lvlText w:val="o"/>
      <w:lvlJc w:val="left"/>
      <w:pPr>
        <w:ind w:left="2138" w:hanging="360"/>
      </w:pPr>
      <w:rPr>
        <w:rFonts w:ascii="Courier New" w:hAnsi="Courier New" w:cs="Courier New" w:hint="default"/>
      </w:rPr>
    </w:lvl>
    <w:lvl w:ilvl="2" w:tplc="08090005" w:tentative="1">
      <w:start w:val="1"/>
      <w:numFmt w:val="bullet"/>
      <w:lvlText w:val=""/>
      <w:lvlJc w:val="left"/>
      <w:pPr>
        <w:ind w:left="2858" w:hanging="360"/>
      </w:pPr>
      <w:rPr>
        <w:rFonts w:ascii="Wingdings" w:hAnsi="Wingdings" w:hint="default"/>
      </w:rPr>
    </w:lvl>
    <w:lvl w:ilvl="3" w:tplc="08090001" w:tentative="1">
      <w:start w:val="1"/>
      <w:numFmt w:val="bullet"/>
      <w:lvlText w:val=""/>
      <w:lvlJc w:val="left"/>
      <w:pPr>
        <w:ind w:left="3578" w:hanging="360"/>
      </w:pPr>
      <w:rPr>
        <w:rFonts w:ascii="Symbol" w:hAnsi="Symbol" w:hint="default"/>
      </w:rPr>
    </w:lvl>
    <w:lvl w:ilvl="4" w:tplc="08090003" w:tentative="1">
      <w:start w:val="1"/>
      <w:numFmt w:val="bullet"/>
      <w:lvlText w:val="o"/>
      <w:lvlJc w:val="left"/>
      <w:pPr>
        <w:ind w:left="4298" w:hanging="360"/>
      </w:pPr>
      <w:rPr>
        <w:rFonts w:ascii="Courier New" w:hAnsi="Courier New" w:cs="Courier New" w:hint="default"/>
      </w:rPr>
    </w:lvl>
    <w:lvl w:ilvl="5" w:tplc="08090005" w:tentative="1">
      <w:start w:val="1"/>
      <w:numFmt w:val="bullet"/>
      <w:lvlText w:val=""/>
      <w:lvlJc w:val="left"/>
      <w:pPr>
        <w:ind w:left="5018" w:hanging="360"/>
      </w:pPr>
      <w:rPr>
        <w:rFonts w:ascii="Wingdings" w:hAnsi="Wingdings" w:hint="default"/>
      </w:rPr>
    </w:lvl>
    <w:lvl w:ilvl="6" w:tplc="08090001" w:tentative="1">
      <w:start w:val="1"/>
      <w:numFmt w:val="bullet"/>
      <w:lvlText w:val=""/>
      <w:lvlJc w:val="left"/>
      <w:pPr>
        <w:ind w:left="5738" w:hanging="360"/>
      </w:pPr>
      <w:rPr>
        <w:rFonts w:ascii="Symbol" w:hAnsi="Symbol" w:hint="default"/>
      </w:rPr>
    </w:lvl>
    <w:lvl w:ilvl="7" w:tplc="08090003" w:tentative="1">
      <w:start w:val="1"/>
      <w:numFmt w:val="bullet"/>
      <w:lvlText w:val="o"/>
      <w:lvlJc w:val="left"/>
      <w:pPr>
        <w:ind w:left="6458" w:hanging="360"/>
      </w:pPr>
      <w:rPr>
        <w:rFonts w:ascii="Courier New" w:hAnsi="Courier New" w:cs="Courier New" w:hint="default"/>
      </w:rPr>
    </w:lvl>
    <w:lvl w:ilvl="8" w:tplc="08090005" w:tentative="1">
      <w:start w:val="1"/>
      <w:numFmt w:val="bullet"/>
      <w:lvlText w:val=""/>
      <w:lvlJc w:val="left"/>
      <w:pPr>
        <w:ind w:left="7178" w:hanging="360"/>
      </w:pPr>
      <w:rPr>
        <w:rFonts w:ascii="Wingdings" w:hAnsi="Wingdings" w:hint="default"/>
      </w:rPr>
    </w:lvl>
  </w:abstractNum>
  <w:abstractNum w:abstractNumId="25">
    <w:nsid w:val="4B640C9E"/>
    <w:multiLevelType w:val="multilevel"/>
    <w:tmpl w:val="2FE48BFE"/>
    <w:lvl w:ilvl="0">
      <w:start w:val="1"/>
      <w:numFmt w:val="decimal"/>
      <w:pStyle w:val="Style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nsid w:val="4C6451D3"/>
    <w:multiLevelType w:val="hybridMultilevel"/>
    <w:tmpl w:val="AC84CBD0"/>
    <w:lvl w:ilvl="0" w:tplc="443411B0">
      <w:start w:val="1"/>
      <w:numFmt w:val="bullet"/>
      <w:lvlText w:val=""/>
      <w:lvlPicBulletId w:val="1"/>
      <w:lvlJc w:val="left"/>
      <w:pPr>
        <w:ind w:left="2127" w:hanging="360"/>
      </w:pPr>
      <w:rPr>
        <w:rFonts w:ascii="Symbol" w:hAnsi="Symbol" w:hint="default"/>
        <w:color w:val="auto"/>
      </w:rPr>
    </w:lvl>
    <w:lvl w:ilvl="1" w:tplc="08090003" w:tentative="1">
      <w:start w:val="1"/>
      <w:numFmt w:val="bullet"/>
      <w:lvlText w:val="o"/>
      <w:lvlJc w:val="left"/>
      <w:pPr>
        <w:ind w:left="2138" w:hanging="360"/>
      </w:pPr>
      <w:rPr>
        <w:rFonts w:ascii="Courier New" w:hAnsi="Courier New" w:cs="Courier New" w:hint="default"/>
      </w:rPr>
    </w:lvl>
    <w:lvl w:ilvl="2" w:tplc="08090005" w:tentative="1">
      <w:start w:val="1"/>
      <w:numFmt w:val="bullet"/>
      <w:lvlText w:val=""/>
      <w:lvlJc w:val="left"/>
      <w:pPr>
        <w:ind w:left="2858" w:hanging="360"/>
      </w:pPr>
      <w:rPr>
        <w:rFonts w:ascii="Wingdings" w:hAnsi="Wingdings" w:hint="default"/>
      </w:rPr>
    </w:lvl>
    <w:lvl w:ilvl="3" w:tplc="08090001" w:tentative="1">
      <w:start w:val="1"/>
      <w:numFmt w:val="bullet"/>
      <w:lvlText w:val=""/>
      <w:lvlJc w:val="left"/>
      <w:pPr>
        <w:ind w:left="3578" w:hanging="360"/>
      </w:pPr>
      <w:rPr>
        <w:rFonts w:ascii="Symbol" w:hAnsi="Symbol" w:hint="default"/>
      </w:rPr>
    </w:lvl>
    <w:lvl w:ilvl="4" w:tplc="08090003" w:tentative="1">
      <w:start w:val="1"/>
      <w:numFmt w:val="bullet"/>
      <w:lvlText w:val="o"/>
      <w:lvlJc w:val="left"/>
      <w:pPr>
        <w:ind w:left="4298" w:hanging="360"/>
      </w:pPr>
      <w:rPr>
        <w:rFonts w:ascii="Courier New" w:hAnsi="Courier New" w:cs="Courier New" w:hint="default"/>
      </w:rPr>
    </w:lvl>
    <w:lvl w:ilvl="5" w:tplc="08090005" w:tentative="1">
      <w:start w:val="1"/>
      <w:numFmt w:val="bullet"/>
      <w:lvlText w:val=""/>
      <w:lvlJc w:val="left"/>
      <w:pPr>
        <w:ind w:left="5018" w:hanging="360"/>
      </w:pPr>
      <w:rPr>
        <w:rFonts w:ascii="Wingdings" w:hAnsi="Wingdings" w:hint="default"/>
      </w:rPr>
    </w:lvl>
    <w:lvl w:ilvl="6" w:tplc="08090001" w:tentative="1">
      <w:start w:val="1"/>
      <w:numFmt w:val="bullet"/>
      <w:lvlText w:val=""/>
      <w:lvlJc w:val="left"/>
      <w:pPr>
        <w:ind w:left="5738" w:hanging="360"/>
      </w:pPr>
      <w:rPr>
        <w:rFonts w:ascii="Symbol" w:hAnsi="Symbol" w:hint="default"/>
      </w:rPr>
    </w:lvl>
    <w:lvl w:ilvl="7" w:tplc="08090003" w:tentative="1">
      <w:start w:val="1"/>
      <w:numFmt w:val="bullet"/>
      <w:lvlText w:val="o"/>
      <w:lvlJc w:val="left"/>
      <w:pPr>
        <w:ind w:left="6458" w:hanging="360"/>
      </w:pPr>
      <w:rPr>
        <w:rFonts w:ascii="Courier New" w:hAnsi="Courier New" w:cs="Courier New" w:hint="default"/>
      </w:rPr>
    </w:lvl>
    <w:lvl w:ilvl="8" w:tplc="08090005" w:tentative="1">
      <w:start w:val="1"/>
      <w:numFmt w:val="bullet"/>
      <w:lvlText w:val=""/>
      <w:lvlJc w:val="left"/>
      <w:pPr>
        <w:ind w:left="7178" w:hanging="360"/>
      </w:pPr>
      <w:rPr>
        <w:rFonts w:ascii="Wingdings" w:hAnsi="Wingdings" w:hint="default"/>
      </w:rPr>
    </w:lvl>
  </w:abstractNum>
  <w:abstractNum w:abstractNumId="27">
    <w:nsid w:val="65F9428B"/>
    <w:multiLevelType w:val="multilevel"/>
    <w:tmpl w:val="FA30D03C"/>
    <w:styleLink w:val="StyleBulleted1"/>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72DA5733"/>
    <w:multiLevelType w:val="hybridMultilevel"/>
    <w:tmpl w:val="F64A3C88"/>
    <w:lvl w:ilvl="0" w:tplc="443411B0">
      <w:start w:val="1"/>
      <w:numFmt w:val="bullet"/>
      <w:lvlText w:val=""/>
      <w:lvlPicBulletId w:val="1"/>
      <w:lvlJc w:val="left"/>
      <w:pPr>
        <w:ind w:left="1429" w:hanging="360"/>
      </w:pPr>
      <w:rPr>
        <w:rFonts w:ascii="Symbol" w:hAnsi="Symbol" w:hint="default"/>
        <w:color w:val="auto"/>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20"/>
  </w:num>
  <w:num w:numId="2">
    <w:abstractNumId w:val="22"/>
  </w:num>
  <w:num w:numId="3">
    <w:abstractNumId w:val="25"/>
  </w:num>
  <w:num w:numId="4">
    <w:abstractNumId w:val="18"/>
  </w:num>
  <w:num w:numId="5">
    <w:abstractNumId w:val="27"/>
  </w:num>
  <w:num w:numId="6">
    <w:abstractNumId w:val="15"/>
  </w:num>
  <w:num w:numId="7">
    <w:abstractNumId w:val="14"/>
  </w:num>
  <w:num w:numId="8">
    <w:abstractNumId w:val="13"/>
  </w:num>
  <w:num w:numId="9">
    <w:abstractNumId w:val="19"/>
  </w:num>
  <w:num w:numId="10">
    <w:abstractNumId w:val="21"/>
  </w:num>
  <w:num w:numId="11">
    <w:abstractNumId w:val="11"/>
  </w:num>
  <w:num w:numId="12">
    <w:abstractNumId w:val="26"/>
  </w:num>
  <w:num w:numId="13">
    <w:abstractNumId w:val="24"/>
  </w:num>
  <w:num w:numId="14">
    <w:abstractNumId w:val="10"/>
  </w:num>
  <w:num w:numId="15">
    <w:abstractNumId w:val="12"/>
  </w:num>
  <w:num w:numId="16">
    <w:abstractNumId w:val="23"/>
  </w:num>
  <w:num w:numId="17">
    <w:abstractNumId w:val="16"/>
  </w:num>
  <w:num w:numId="18">
    <w:abstractNumId w:val="17"/>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2"/>
  </w:num>
  <w:num w:numId="30">
    <w:abstractNumId w:val="12"/>
  </w:num>
  <w:num w:numId="31">
    <w:abstractNumId w:val="12"/>
  </w:num>
  <w:num w:numId="32">
    <w:abstractNumId w:val="22"/>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embedSystem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7B"/>
    <w:rsid w:val="00004D1E"/>
    <w:rsid w:val="000062E7"/>
    <w:rsid w:val="00006CCA"/>
    <w:rsid w:val="000106B3"/>
    <w:rsid w:val="0001272C"/>
    <w:rsid w:val="00014E59"/>
    <w:rsid w:val="00025AF1"/>
    <w:rsid w:val="0002635F"/>
    <w:rsid w:val="000332EA"/>
    <w:rsid w:val="0004299C"/>
    <w:rsid w:val="000458BF"/>
    <w:rsid w:val="00067EE3"/>
    <w:rsid w:val="00071537"/>
    <w:rsid w:val="00073EEA"/>
    <w:rsid w:val="00075C1C"/>
    <w:rsid w:val="00075E1E"/>
    <w:rsid w:val="00081A11"/>
    <w:rsid w:val="000861C4"/>
    <w:rsid w:val="00091E90"/>
    <w:rsid w:val="000A23A8"/>
    <w:rsid w:val="000B16B3"/>
    <w:rsid w:val="000B2540"/>
    <w:rsid w:val="000B3887"/>
    <w:rsid w:val="000B467A"/>
    <w:rsid w:val="000D117B"/>
    <w:rsid w:val="000D3E3C"/>
    <w:rsid w:val="000D4990"/>
    <w:rsid w:val="000D7604"/>
    <w:rsid w:val="000E10DD"/>
    <w:rsid w:val="000F135B"/>
    <w:rsid w:val="000F30DA"/>
    <w:rsid w:val="000F50E0"/>
    <w:rsid w:val="000F7098"/>
    <w:rsid w:val="001012DB"/>
    <w:rsid w:val="00106E23"/>
    <w:rsid w:val="00124C4B"/>
    <w:rsid w:val="00124FA4"/>
    <w:rsid w:val="00130F20"/>
    <w:rsid w:val="00134174"/>
    <w:rsid w:val="00144659"/>
    <w:rsid w:val="00151608"/>
    <w:rsid w:val="00163A2F"/>
    <w:rsid w:val="00165319"/>
    <w:rsid w:val="00167081"/>
    <w:rsid w:val="00167972"/>
    <w:rsid w:val="00171B1F"/>
    <w:rsid w:val="001755C6"/>
    <w:rsid w:val="00184D52"/>
    <w:rsid w:val="0019146C"/>
    <w:rsid w:val="00192A70"/>
    <w:rsid w:val="00196F0E"/>
    <w:rsid w:val="001A1A12"/>
    <w:rsid w:val="001B256F"/>
    <w:rsid w:val="001B3803"/>
    <w:rsid w:val="001E2B51"/>
    <w:rsid w:val="001E36B0"/>
    <w:rsid w:val="001F37D0"/>
    <w:rsid w:val="00200CBD"/>
    <w:rsid w:val="00216ADE"/>
    <w:rsid w:val="00223BFD"/>
    <w:rsid w:val="002254AC"/>
    <w:rsid w:val="00227668"/>
    <w:rsid w:val="00227D96"/>
    <w:rsid w:val="0023289F"/>
    <w:rsid w:val="00233F2C"/>
    <w:rsid w:val="0023499B"/>
    <w:rsid w:val="00240720"/>
    <w:rsid w:val="00241800"/>
    <w:rsid w:val="00241A0B"/>
    <w:rsid w:val="00244B1B"/>
    <w:rsid w:val="00244D45"/>
    <w:rsid w:val="002538CF"/>
    <w:rsid w:val="00255653"/>
    <w:rsid w:val="00256673"/>
    <w:rsid w:val="00261C6A"/>
    <w:rsid w:val="00261EA8"/>
    <w:rsid w:val="00262E42"/>
    <w:rsid w:val="00276295"/>
    <w:rsid w:val="00281DE3"/>
    <w:rsid w:val="00282214"/>
    <w:rsid w:val="00286903"/>
    <w:rsid w:val="00290ED7"/>
    <w:rsid w:val="002911B7"/>
    <w:rsid w:val="002961FA"/>
    <w:rsid w:val="002A1724"/>
    <w:rsid w:val="002A25D1"/>
    <w:rsid w:val="002A6515"/>
    <w:rsid w:val="002B0085"/>
    <w:rsid w:val="002B0583"/>
    <w:rsid w:val="002B3A91"/>
    <w:rsid w:val="002B483B"/>
    <w:rsid w:val="002B4EE6"/>
    <w:rsid w:val="002C03E2"/>
    <w:rsid w:val="002D0060"/>
    <w:rsid w:val="002E5A0E"/>
    <w:rsid w:val="002F0E38"/>
    <w:rsid w:val="002F2189"/>
    <w:rsid w:val="003002D1"/>
    <w:rsid w:val="00300F52"/>
    <w:rsid w:val="00301F34"/>
    <w:rsid w:val="00310FD2"/>
    <w:rsid w:val="00314DD0"/>
    <w:rsid w:val="003170A9"/>
    <w:rsid w:val="00321FD1"/>
    <w:rsid w:val="00330CBE"/>
    <w:rsid w:val="00332887"/>
    <w:rsid w:val="0033449B"/>
    <w:rsid w:val="00335C48"/>
    <w:rsid w:val="003458A4"/>
    <w:rsid w:val="00346EE6"/>
    <w:rsid w:val="003559BF"/>
    <w:rsid w:val="00371951"/>
    <w:rsid w:val="00372A52"/>
    <w:rsid w:val="003752C4"/>
    <w:rsid w:val="00380121"/>
    <w:rsid w:val="00381D8C"/>
    <w:rsid w:val="00383B2A"/>
    <w:rsid w:val="00384F2B"/>
    <w:rsid w:val="0039477A"/>
    <w:rsid w:val="003A0D81"/>
    <w:rsid w:val="003A105C"/>
    <w:rsid w:val="003A19A8"/>
    <w:rsid w:val="003A6340"/>
    <w:rsid w:val="003A6B25"/>
    <w:rsid w:val="003B23CB"/>
    <w:rsid w:val="003C5BB1"/>
    <w:rsid w:val="003C7583"/>
    <w:rsid w:val="003D1220"/>
    <w:rsid w:val="003D3BAF"/>
    <w:rsid w:val="003E7141"/>
    <w:rsid w:val="003F5F6F"/>
    <w:rsid w:val="00400C84"/>
    <w:rsid w:val="004027A9"/>
    <w:rsid w:val="00405A4A"/>
    <w:rsid w:val="00410DCB"/>
    <w:rsid w:val="004172CC"/>
    <w:rsid w:val="0042287E"/>
    <w:rsid w:val="00423321"/>
    <w:rsid w:val="00427BCA"/>
    <w:rsid w:val="00433B42"/>
    <w:rsid w:val="00435880"/>
    <w:rsid w:val="00441C57"/>
    <w:rsid w:val="004423C4"/>
    <w:rsid w:val="00443359"/>
    <w:rsid w:val="00446021"/>
    <w:rsid w:val="004847BB"/>
    <w:rsid w:val="00486C4D"/>
    <w:rsid w:val="00487E93"/>
    <w:rsid w:val="00493783"/>
    <w:rsid w:val="00496510"/>
    <w:rsid w:val="004A6A05"/>
    <w:rsid w:val="004B29B6"/>
    <w:rsid w:val="004C0FB4"/>
    <w:rsid w:val="004D3E1B"/>
    <w:rsid w:val="004E124F"/>
    <w:rsid w:val="004E71D5"/>
    <w:rsid w:val="004E76B8"/>
    <w:rsid w:val="004F75B6"/>
    <w:rsid w:val="005019B4"/>
    <w:rsid w:val="00501D2C"/>
    <w:rsid w:val="005134FC"/>
    <w:rsid w:val="005219BD"/>
    <w:rsid w:val="005275F9"/>
    <w:rsid w:val="005314B1"/>
    <w:rsid w:val="00531D4B"/>
    <w:rsid w:val="0053581D"/>
    <w:rsid w:val="00536CEA"/>
    <w:rsid w:val="0055494B"/>
    <w:rsid w:val="00563525"/>
    <w:rsid w:val="00570196"/>
    <w:rsid w:val="0057564D"/>
    <w:rsid w:val="00575D85"/>
    <w:rsid w:val="00585CA2"/>
    <w:rsid w:val="0059601B"/>
    <w:rsid w:val="005963FF"/>
    <w:rsid w:val="005A4FEA"/>
    <w:rsid w:val="005B07CB"/>
    <w:rsid w:val="005B0CF0"/>
    <w:rsid w:val="005C1B93"/>
    <w:rsid w:val="005C2322"/>
    <w:rsid w:val="005C7250"/>
    <w:rsid w:val="005C7A99"/>
    <w:rsid w:val="005D19E4"/>
    <w:rsid w:val="005D1F1C"/>
    <w:rsid w:val="005D7E37"/>
    <w:rsid w:val="005E7E25"/>
    <w:rsid w:val="005F001F"/>
    <w:rsid w:val="005F1ACC"/>
    <w:rsid w:val="00601F7D"/>
    <w:rsid w:val="00604393"/>
    <w:rsid w:val="006047AA"/>
    <w:rsid w:val="00623F74"/>
    <w:rsid w:val="00624FF6"/>
    <w:rsid w:val="006268B5"/>
    <w:rsid w:val="00637343"/>
    <w:rsid w:val="00645B32"/>
    <w:rsid w:val="00646924"/>
    <w:rsid w:val="006475ED"/>
    <w:rsid w:val="00651DC7"/>
    <w:rsid w:val="0065620E"/>
    <w:rsid w:val="00661CD2"/>
    <w:rsid w:val="006670A0"/>
    <w:rsid w:val="006813A1"/>
    <w:rsid w:val="0068257C"/>
    <w:rsid w:val="0068415D"/>
    <w:rsid w:val="00696052"/>
    <w:rsid w:val="00696F2F"/>
    <w:rsid w:val="006B5B3A"/>
    <w:rsid w:val="006B78CF"/>
    <w:rsid w:val="006C3366"/>
    <w:rsid w:val="006C39E8"/>
    <w:rsid w:val="006C5DB2"/>
    <w:rsid w:val="006C670A"/>
    <w:rsid w:val="006C6D4C"/>
    <w:rsid w:val="006D2566"/>
    <w:rsid w:val="006D78F8"/>
    <w:rsid w:val="006E3E95"/>
    <w:rsid w:val="006E5FD8"/>
    <w:rsid w:val="006E6845"/>
    <w:rsid w:val="006F3239"/>
    <w:rsid w:val="00701DB1"/>
    <w:rsid w:val="007021EE"/>
    <w:rsid w:val="007036BA"/>
    <w:rsid w:val="00703EBF"/>
    <w:rsid w:val="00704B2A"/>
    <w:rsid w:val="00707125"/>
    <w:rsid w:val="00714AB5"/>
    <w:rsid w:val="00721886"/>
    <w:rsid w:val="00721E25"/>
    <w:rsid w:val="00733526"/>
    <w:rsid w:val="00741149"/>
    <w:rsid w:val="007546DD"/>
    <w:rsid w:val="0076252B"/>
    <w:rsid w:val="00762846"/>
    <w:rsid w:val="00765E95"/>
    <w:rsid w:val="00766D60"/>
    <w:rsid w:val="00772324"/>
    <w:rsid w:val="0077659C"/>
    <w:rsid w:val="00783710"/>
    <w:rsid w:val="00786F31"/>
    <w:rsid w:val="00790CFD"/>
    <w:rsid w:val="0079566D"/>
    <w:rsid w:val="00795CF7"/>
    <w:rsid w:val="007A54A1"/>
    <w:rsid w:val="007A599D"/>
    <w:rsid w:val="007A622B"/>
    <w:rsid w:val="007A720E"/>
    <w:rsid w:val="007B31CA"/>
    <w:rsid w:val="007D2296"/>
    <w:rsid w:val="007D2FF8"/>
    <w:rsid w:val="007D4B69"/>
    <w:rsid w:val="007E1112"/>
    <w:rsid w:val="007E6163"/>
    <w:rsid w:val="007F26CD"/>
    <w:rsid w:val="0080055E"/>
    <w:rsid w:val="00801B92"/>
    <w:rsid w:val="00806BF7"/>
    <w:rsid w:val="008173FD"/>
    <w:rsid w:val="00817612"/>
    <w:rsid w:val="008176BB"/>
    <w:rsid w:val="00822A58"/>
    <w:rsid w:val="00823D99"/>
    <w:rsid w:val="00824005"/>
    <w:rsid w:val="00825F86"/>
    <w:rsid w:val="00832509"/>
    <w:rsid w:val="0083669D"/>
    <w:rsid w:val="0084064E"/>
    <w:rsid w:val="008443CA"/>
    <w:rsid w:val="0085400D"/>
    <w:rsid w:val="00861A19"/>
    <w:rsid w:val="00866B4F"/>
    <w:rsid w:val="00866F79"/>
    <w:rsid w:val="008725E6"/>
    <w:rsid w:val="008857CD"/>
    <w:rsid w:val="00894CB7"/>
    <w:rsid w:val="008A05F7"/>
    <w:rsid w:val="008A1F36"/>
    <w:rsid w:val="008A742D"/>
    <w:rsid w:val="008B0C1C"/>
    <w:rsid w:val="008B0F1C"/>
    <w:rsid w:val="008B1505"/>
    <w:rsid w:val="008B4361"/>
    <w:rsid w:val="008B66DB"/>
    <w:rsid w:val="008C51ED"/>
    <w:rsid w:val="008C6479"/>
    <w:rsid w:val="008C6FDC"/>
    <w:rsid w:val="008D140A"/>
    <w:rsid w:val="008D1EDF"/>
    <w:rsid w:val="008D662B"/>
    <w:rsid w:val="008E53AC"/>
    <w:rsid w:val="008E70AE"/>
    <w:rsid w:val="008F64C0"/>
    <w:rsid w:val="008F77A8"/>
    <w:rsid w:val="008F77B5"/>
    <w:rsid w:val="0090544E"/>
    <w:rsid w:val="009103E2"/>
    <w:rsid w:val="0091269A"/>
    <w:rsid w:val="00916783"/>
    <w:rsid w:val="00916F32"/>
    <w:rsid w:val="00917092"/>
    <w:rsid w:val="00921A8B"/>
    <w:rsid w:val="00923CFF"/>
    <w:rsid w:val="009267F0"/>
    <w:rsid w:val="00931B91"/>
    <w:rsid w:val="009335EF"/>
    <w:rsid w:val="00935085"/>
    <w:rsid w:val="00940216"/>
    <w:rsid w:val="00942163"/>
    <w:rsid w:val="0094273B"/>
    <w:rsid w:val="009450DB"/>
    <w:rsid w:val="00946383"/>
    <w:rsid w:val="00950F47"/>
    <w:rsid w:val="00950F7D"/>
    <w:rsid w:val="00952700"/>
    <w:rsid w:val="00952D32"/>
    <w:rsid w:val="0095344C"/>
    <w:rsid w:val="009557F4"/>
    <w:rsid w:val="009651C6"/>
    <w:rsid w:val="00965663"/>
    <w:rsid w:val="00973688"/>
    <w:rsid w:val="00980ECF"/>
    <w:rsid w:val="00982743"/>
    <w:rsid w:val="00982B90"/>
    <w:rsid w:val="00983FFB"/>
    <w:rsid w:val="00990096"/>
    <w:rsid w:val="009906BD"/>
    <w:rsid w:val="00992C1F"/>
    <w:rsid w:val="009950C9"/>
    <w:rsid w:val="009A3214"/>
    <w:rsid w:val="009B1CF2"/>
    <w:rsid w:val="009B5731"/>
    <w:rsid w:val="009C4CCF"/>
    <w:rsid w:val="009C6AB4"/>
    <w:rsid w:val="009C7FB8"/>
    <w:rsid w:val="009D72D9"/>
    <w:rsid w:val="009E0B95"/>
    <w:rsid w:val="009E3BF0"/>
    <w:rsid w:val="009E5D94"/>
    <w:rsid w:val="009F00FE"/>
    <w:rsid w:val="009F3AEF"/>
    <w:rsid w:val="009F73EF"/>
    <w:rsid w:val="009F7B67"/>
    <w:rsid w:val="00A02F5A"/>
    <w:rsid w:val="00A034B6"/>
    <w:rsid w:val="00A067FD"/>
    <w:rsid w:val="00A11D9F"/>
    <w:rsid w:val="00A163FE"/>
    <w:rsid w:val="00A16D1F"/>
    <w:rsid w:val="00A17C35"/>
    <w:rsid w:val="00A21F92"/>
    <w:rsid w:val="00A27844"/>
    <w:rsid w:val="00A53332"/>
    <w:rsid w:val="00A65EDE"/>
    <w:rsid w:val="00A72444"/>
    <w:rsid w:val="00A73C5A"/>
    <w:rsid w:val="00A7495A"/>
    <w:rsid w:val="00A769DA"/>
    <w:rsid w:val="00A80037"/>
    <w:rsid w:val="00A832C0"/>
    <w:rsid w:val="00A838EA"/>
    <w:rsid w:val="00A959DB"/>
    <w:rsid w:val="00A96284"/>
    <w:rsid w:val="00AA4040"/>
    <w:rsid w:val="00AA76A8"/>
    <w:rsid w:val="00AA776E"/>
    <w:rsid w:val="00AB549A"/>
    <w:rsid w:val="00AB61D8"/>
    <w:rsid w:val="00AB79C9"/>
    <w:rsid w:val="00AC3D2B"/>
    <w:rsid w:val="00AD6983"/>
    <w:rsid w:val="00AD70E0"/>
    <w:rsid w:val="00AD713D"/>
    <w:rsid w:val="00AE0A18"/>
    <w:rsid w:val="00AE79EF"/>
    <w:rsid w:val="00AF2508"/>
    <w:rsid w:val="00AF2C62"/>
    <w:rsid w:val="00AF6DD4"/>
    <w:rsid w:val="00AF7D29"/>
    <w:rsid w:val="00B00E5C"/>
    <w:rsid w:val="00B05C9B"/>
    <w:rsid w:val="00B165A3"/>
    <w:rsid w:val="00B16A50"/>
    <w:rsid w:val="00B171FE"/>
    <w:rsid w:val="00B2056A"/>
    <w:rsid w:val="00B220B2"/>
    <w:rsid w:val="00B30E26"/>
    <w:rsid w:val="00B32A79"/>
    <w:rsid w:val="00B34377"/>
    <w:rsid w:val="00B348E8"/>
    <w:rsid w:val="00B41915"/>
    <w:rsid w:val="00B44BC5"/>
    <w:rsid w:val="00B46617"/>
    <w:rsid w:val="00B5469C"/>
    <w:rsid w:val="00B62571"/>
    <w:rsid w:val="00B62597"/>
    <w:rsid w:val="00B64EBC"/>
    <w:rsid w:val="00B66410"/>
    <w:rsid w:val="00B677C4"/>
    <w:rsid w:val="00B7140E"/>
    <w:rsid w:val="00B72198"/>
    <w:rsid w:val="00B7326B"/>
    <w:rsid w:val="00B776E9"/>
    <w:rsid w:val="00B81443"/>
    <w:rsid w:val="00B8636E"/>
    <w:rsid w:val="00B90966"/>
    <w:rsid w:val="00B95250"/>
    <w:rsid w:val="00B967F1"/>
    <w:rsid w:val="00B9732C"/>
    <w:rsid w:val="00BB2788"/>
    <w:rsid w:val="00BB6408"/>
    <w:rsid w:val="00BC5668"/>
    <w:rsid w:val="00BD589F"/>
    <w:rsid w:val="00BF4196"/>
    <w:rsid w:val="00BF48C1"/>
    <w:rsid w:val="00C10DD9"/>
    <w:rsid w:val="00C1384C"/>
    <w:rsid w:val="00C20737"/>
    <w:rsid w:val="00C261FA"/>
    <w:rsid w:val="00C275C9"/>
    <w:rsid w:val="00C317B7"/>
    <w:rsid w:val="00C437C2"/>
    <w:rsid w:val="00C4475B"/>
    <w:rsid w:val="00C449C5"/>
    <w:rsid w:val="00C71921"/>
    <w:rsid w:val="00C81AF2"/>
    <w:rsid w:val="00C92D3A"/>
    <w:rsid w:val="00C945F8"/>
    <w:rsid w:val="00C956CD"/>
    <w:rsid w:val="00CA3483"/>
    <w:rsid w:val="00CB0CBD"/>
    <w:rsid w:val="00CB37E6"/>
    <w:rsid w:val="00CB4CA6"/>
    <w:rsid w:val="00CB6480"/>
    <w:rsid w:val="00CE43D5"/>
    <w:rsid w:val="00CE53E5"/>
    <w:rsid w:val="00D12F71"/>
    <w:rsid w:val="00D15C5D"/>
    <w:rsid w:val="00D23088"/>
    <w:rsid w:val="00D230B8"/>
    <w:rsid w:val="00D23954"/>
    <w:rsid w:val="00D3339E"/>
    <w:rsid w:val="00D346EA"/>
    <w:rsid w:val="00D35DA8"/>
    <w:rsid w:val="00D54B39"/>
    <w:rsid w:val="00D565F8"/>
    <w:rsid w:val="00D80B4F"/>
    <w:rsid w:val="00D851C9"/>
    <w:rsid w:val="00D86E19"/>
    <w:rsid w:val="00D87216"/>
    <w:rsid w:val="00D91996"/>
    <w:rsid w:val="00DA1D2B"/>
    <w:rsid w:val="00DA6129"/>
    <w:rsid w:val="00DA6FA4"/>
    <w:rsid w:val="00DB1450"/>
    <w:rsid w:val="00DB1B7D"/>
    <w:rsid w:val="00DB5E8E"/>
    <w:rsid w:val="00DB630D"/>
    <w:rsid w:val="00DB669D"/>
    <w:rsid w:val="00DC0D1E"/>
    <w:rsid w:val="00DD1744"/>
    <w:rsid w:val="00DD522F"/>
    <w:rsid w:val="00DD6451"/>
    <w:rsid w:val="00DD7FAC"/>
    <w:rsid w:val="00DE5402"/>
    <w:rsid w:val="00DE58BF"/>
    <w:rsid w:val="00DE7836"/>
    <w:rsid w:val="00E16FE4"/>
    <w:rsid w:val="00E17CB3"/>
    <w:rsid w:val="00E20979"/>
    <w:rsid w:val="00E22F9A"/>
    <w:rsid w:val="00E235E0"/>
    <w:rsid w:val="00E33EE6"/>
    <w:rsid w:val="00E36E33"/>
    <w:rsid w:val="00E41A2C"/>
    <w:rsid w:val="00E53DA2"/>
    <w:rsid w:val="00E57B34"/>
    <w:rsid w:val="00E64CC6"/>
    <w:rsid w:val="00E67172"/>
    <w:rsid w:val="00E67FD1"/>
    <w:rsid w:val="00E70ADA"/>
    <w:rsid w:val="00E71CFD"/>
    <w:rsid w:val="00E73DE4"/>
    <w:rsid w:val="00E740B1"/>
    <w:rsid w:val="00E74EFE"/>
    <w:rsid w:val="00E75D0D"/>
    <w:rsid w:val="00E77C7E"/>
    <w:rsid w:val="00E80F6C"/>
    <w:rsid w:val="00E96C68"/>
    <w:rsid w:val="00EA1F7F"/>
    <w:rsid w:val="00EB24AB"/>
    <w:rsid w:val="00EB6E69"/>
    <w:rsid w:val="00EC51BA"/>
    <w:rsid w:val="00ED186C"/>
    <w:rsid w:val="00ED2548"/>
    <w:rsid w:val="00EE00BE"/>
    <w:rsid w:val="00EE112B"/>
    <w:rsid w:val="00EF17DA"/>
    <w:rsid w:val="00F0123E"/>
    <w:rsid w:val="00F20B7F"/>
    <w:rsid w:val="00F22860"/>
    <w:rsid w:val="00F30A19"/>
    <w:rsid w:val="00F31196"/>
    <w:rsid w:val="00F33FAC"/>
    <w:rsid w:val="00F35AA4"/>
    <w:rsid w:val="00F43397"/>
    <w:rsid w:val="00F4755B"/>
    <w:rsid w:val="00F53292"/>
    <w:rsid w:val="00F543B1"/>
    <w:rsid w:val="00F543E7"/>
    <w:rsid w:val="00F56DB9"/>
    <w:rsid w:val="00F62BA4"/>
    <w:rsid w:val="00F64EC2"/>
    <w:rsid w:val="00F71AB6"/>
    <w:rsid w:val="00F75617"/>
    <w:rsid w:val="00F766FF"/>
    <w:rsid w:val="00F77B3B"/>
    <w:rsid w:val="00F84076"/>
    <w:rsid w:val="00F86F23"/>
    <w:rsid w:val="00F90DFE"/>
    <w:rsid w:val="00F92427"/>
    <w:rsid w:val="00F93185"/>
    <w:rsid w:val="00F94C9D"/>
    <w:rsid w:val="00F979FE"/>
    <w:rsid w:val="00FB6017"/>
    <w:rsid w:val="00FB72FD"/>
    <w:rsid w:val="00FB79D7"/>
    <w:rsid w:val="00FC447B"/>
    <w:rsid w:val="00FC4EAF"/>
    <w:rsid w:val="00FD17F9"/>
    <w:rsid w:val="00FE4F24"/>
    <w:rsid w:val="00FE5F8C"/>
    <w:rsid w:val="00FE689A"/>
    <w:rsid w:val="00FF24A4"/>
    <w:rsid w:val="00FF325D"/>
    <w:rsid w:val="00FF67F0"/>
    <w:rsid w:val="00FF6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77CEE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0">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61FA"/>
    <w:rPr>
      <w:rFonts w:asciiTheme="majorHAnsi" w:hAnsiTheme="majorHAnsi"/>
      <w:sz w:val="22"/>
      <w:szCs w:val="24"/>
      <w:lang w:eastAsia="en-US"/>
    </w:rPr>
  </w:style>
  <w:style w:type="paragraph" w:styleId="Heading1">
    <w:name w:val="heading 1"/>
    <w:next w:val="BodyText1"/>
    <w:link w:val="Heading1Char"/>
    <w:qFormat/>
    <w:rsid w:val="00866B4F"/>
    <w:pPr>
      <w:pageBreakBefore/>
      <w:numPr>
        <w:numId w:val="10"/>
      </w:numPr>
      <w:shd w:val="clear" w:color="auto" w:fill="393839"/>
      <w:spacing w:after="120" w:line="264" w:lineRule="auto"/>
      <w:ind w:left="709" w:hanging="709"/>
      <w:outlineLvl w:val="0"/>
    </w:pPr>
    <w:rPr>
      <w:rFonts w:ascii="Century Gothic" w:hAnsi="Century Gothic"/>
      <w:b/>
      <w:color w:val="FFFFFF" w:themeColor="background1"/>
      <w:sz w:val="26"/>
      <w:szCs w:val="24"/>
      <w:lang w:eastAsia="en-US"/>
    </w:rPr>
  </w:style>
  <w:style w:type="paragraph" w:styleId="Heading2">
    <w:name w:val="heading 2"/>
    <w:basedOn w:val="Heading1"/>
    <w:next w:val="BodyText1"/>
    <w:link w:val="Heading2Char"/>
    <w:unhideWhenUsed/>
    <w:qFormat/>
    <w:rsid w:val="00866B4F"/>
    <w:pPr>
      <w:keepNext/>
      <w:keepLines/>
      <w:pageBreakBefore w:val="0"/>
      <w:numPr>
        <w:ilvl w:val="1"/>
      </w:numPr>
      <w:shd w:val="clear" w:color="auto" w:fill="E4E4E4"/>
      <w:spacing w:before="200"/>
      <w:ind w:left="709" w:hanging="709"/>
      <w:outlineLvl w:val="1"/>
    </w:pPr>
    <w:rPr>
      <w:rFonts w:eastAsiaTheme="majorEastAsia" w:cstheme="majorBidi"/>
      <w:bCs/>
      <w:color w:val="DE184F"/>
      <w:sz w:val="22"/>
      <w:szCs w:val="26"/>
    </w:rPr>
  </w:style>
  <w:style w:type="paragraph" w:styleId="Heading3">
    <w:name w:val="heading 3"/>
    <w:basedOn w:val="Heading2"/>
    <w:next w:val="BodyText1"/>
    <w:link w:val="Heading3Char"/>
    <w:unhideWhenUsed/>
    <w:qFormat/>
    <w:rsid w:val="00916783"/>
    <w:pPr>
      <w:numPr>
        <w:ilvl w:val="2"/>
      </w:numPr>
      <w:ind w:left="1418" w:hanging="709"/>
      <w:outlineLvl w:val="2"/>
    </w:pPr>
    <w:rPr>
      <w:bCs w:val="0"/>
      <w:sz w:val="18"/>
      <w:szCs w:val="20"/>
    </w:rPr>
  </w:style>
  <w:style w:type="paragraph" w:styleId="Heading4">
    <w:name w:val="heading 4"/>
    <w:basedOn w:val="Heading3"/>
    <w:next w:val="BodyText1"/>
    <w:link w:val="Heading4Char"/>
    <w:uiPriority w:val="9"/>
    <w:unhideWhenUsed/>
    <w:qFormat/>
    <w:rsid w:val="00916783"/>
    <w:pPr>
      <w:numPr>
        <w:ilvl w:val="3"/>
      </w:numPr>
      <w:shd w:val="clear" w:color="auto" w:fill="auto"/>
      <w:ind w:left="1418" w:hanging="709"/>
      <w:outlineLvl w:val="3"/>
    </w:pPr>
    <w:rPr>
      <w:b w:val="0"/>
      <w:bCs/>
      <w:i/>
      <w:iCs/>
      <w:szCs w:val="26"/>
    </w:rPr>
  </w:style>
  <w:style w:type="paragraph" w:styleId="Heading5">
    <w:name w:val="heading 5"/>
    <w:basedOn w:val="Normal"/>
    <w:next w:val="Normal"/>
    <w:link w:val="Heading5Char"/>
    <w:rsid w:val="002961FA"/>
    <w:pPr>
      <w:numPr>
        <w:ilvl w:val="4"/>
        <w:numId w:val="10"/>
      </w:numPr>
      <w:spacing w:before="240" w:after="60"/>
      <w:outlineLvl w:val="4"/>
    </w:pPr>
    <w:rPr>
      <w:rFonts w:ascii="Calibri" w:eastAsia="Times New Roman" w:hAnsi="Calibri"/>
      <w:b/>
      <w:bCs/>
      <w:i/>
      <w:iCs/>
      <w:sz w:val="26"/>
      <w:szCs w:val="26"/>
      <w:lang w:val="en-GB" w:eastAsia="en-GB"/>
    </w:rPr>
  </w:style>
  <w:style w:type="paragraph" w:styleId="Heading6">
    <w:name w:val="heading 6"/>
    <w:basedOn w:val="Normal"/>
    <w:next w:val="Normal"/>
    <w:link w:val="Heading6Char"/>
    <w:rsid w:val="002961FA"/>
    <w:pPr>
      <w:numPr>
        <w:ilvl w:val="5"/>
        <w:numId w:val="10"/>
      </w:numPr>
      <w:spacing w:before="240" w:after="60"/>
      <w:outlineLvl w:val="5"/>
    </w:pPr>
    <w:rPr>
      <w:rFonts w:ascii="Times New Roman" w:eastAsia="Times New Roman" w:hAnsi="Times New Roman"/>
      <w:b/>
      <w:bCs/>
      <w:szCs w:val="22"/>
      <w:lang w:val="en-GB" w:eastAsia="en-GB"/>
    </w:rPr>
  </w:style>
  <w:style w:type="paragraph" w:styleId="Heading7">
    <w:name w:val="heading 7"/>
    <w:basedOn w:val="Normal"/>
    <w:next w:val="Normal"/>
    <w:link w:val="Heading7Char"/>
    <w:rsid w:val="002961FA"/>
    <w:pPr>
      <w:numPr>
        <w:ilvl w:val="6"/>
        <w:numId w:val="10"/>
      </w:numPr>
      <w:spacing w:before="240" w:after="60"/>
      <w:outlineLvl w:val="6"/>
    </w:pPr>
    <w:rPr>
      <w:rFonts w:ascii="Times New Roman" w:eastAsia="Times New Roman" w:hAnsi="Times New Roman"/>
      <w:sz w:val="24"/>
      <w:lang w:val="en-GB" w:eastAsia="en-GB"/>
    </w:rPr>
  </w:style>
  <w:style w:type="paragraph" w:styleId="Heading8">
    <w:name w:val="heading 8"/>
    <w:basedOn w:val="Normal"/>
    <w:next w:val="Normal"/>
    <w:link w:val="Heading8Char"/>
    <w:rsid w:val="002961FA"/>
    <w:pPr>
      <w:numPr>
        <w:ilvl w:val="7"/>
        <w:numId w:val="10"/>
      </w:numPr>
      <w:spacing w:before="240" w:after="60"/>
      <w:outlineLvl w:val="7"/>
    </w:pPr>
    <w:rPr>
      <w:rFonts w:ascii="Times New Roman" w:eastAsia="Times New Roman" w:hAnsi="Times New Roman"/>
      <w:i/>
      <w:iCs/>
      <w:sz w:val="24"/>
      <w:lang w:val="en-GB" w:eastAsia="en-GB"/>
    </w:rPr>
  </w:style>
  <w:style w:type="paragraph" w:styleId="Heading9">
    <w:name w:val="heading 9"/>
    <w:basedOn w:val="Normal"/>
    <w:next w:val="Normal"/>
    <w:link w:val="Heading9Char"/>
    <w:rsid w:val="002961FA"/>
    <w:pPr>
      <w:numPr>
        <w:ilvl w:val="8"/>
        <w:numId w:val="10"/>
      </w:numPr>
      <w:spacing w:before="240" w:after="60"/>
      <w:outlineLvl w:val="8"/>
    </w:pPr>
    <w:rPr>
      <w:rFonts w:ascii="Arial" w:eastAsia="Times New Roman" w:hAnsi="Arial" w:cs="Arial"/>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7E6163"/>
    <w:rPr>
      <w:rFonts w:ascii="Lucida Grande" w:hAnsi="Lucida Grande" w:cs="Lucida Grande"/>
      <w:sz w:val="18"/>
      <w:szCs w:val="18"/>
    </w:rPr>
  </w:style>
  <w:style w:type="character" w:customStyle="1" w:styleId="BalloonTextChar">
    <w:name w:val="Balloon Text Char"/>
    <w:basedOn w:val="DefaultParagraphFont"/>
    <w:link w:val="BalloonText"/>
    <w:rsid w:val="007E6163"/>
    <w:rPr>
      <w:rFonts w:ascii="Lucida Grande" w:hAnsi="Lucida Grande" w:cs="Lucida Grande"/>
      <w:sz w:val="18"/>
      <w:szCs w:val="18"/>
      <w:lang w:eastAsia="en-US"/>
    </w:rPr>
  </w:style>
  <w:style w:type="paragraph" w:styleId="Header">
    <w:name w:val="header"/>
    <w:basedOn w:val="Normal"/>
    <w:link w:val="HeaderChar"/>
    <w:unhideWhenUsed/>
    <w:rsid w:val="007E6163"/>
    <w:pPr>
      <w:tabs>
        <w:tab w:val="center" w:pos="4320"/>
        <w:tab w:val="right" w:pos="8640"/>
      </w:tabs>
    </w:pPr>
  </w:style>
  <w:style w:type="character" w:customStyle="1" w:styleId="HeaderChar">
    <w:name w:val="Header Char"/>
    <w:basedOn w:val="DefaultParagraphFont"/>
    <w:link w:val="Header"/>
    <w:rsid w:val="007E6163"/>
    <w:rPr>
      <w:sz w:val="24"/>
      <w:szCs w:val="24"/>
      <w:lang w:eastAsia="en-US"/>
    </w:rPr>
  </w:style>
  <w:style w:type="paragraph" w:styleId="Footer">
    <w:name w:val="footer"/>
    <w:basedOn w:val="Normal"/>
    <w:link w:val="FooterChar"/>
    <w:uiPriority w:val="99"/>
    <w:unhideWhenUsed/>
    <w:rsid w:val="007E6163"/>
    <w:pPr>
      <w:tabs>
        <w:tab w:val="center" w:pos="4320"/>
        <w:tab w:val="right" w:pos="8640"/>
      </w:tabs>
    </w:pPr>
  </w:style>
  <w:style w:type="character" w:customStyle="1" w:styleId="FooterChar">
    <w:name w:val="Footer Char"/>
    <w:basedOn w:val="DefaultParagraphFont"/>
    <w:link w:val="Footer"/>
    <w:uiPriority w:val="99"/>
    <w:rsid w:val="007E6163"/>
    <w:rPr>
      <w:sz w:val="24"/>
      <w:szCs w:val="24"/>
      <w:lang w:eastAsia="en-US"/>
    </w:rPr>
  </w:style>
  <w:style w:type="paragraph" w:styleId="Title">
    <w:name w:val="Title"/>
    <w:basedOn w:val="Normal"/>
    <w:next w:val="BodyText1"/>
    <w:link w:val="TitleChar"/>
    <w:uiPriority w:val="10"/>
    <w:rsid w:val="002961FA"/>
    <w:pPr>
      <w:spacing w:before="100"/>
    </w:pPr>
    <w:rPr>
      <w:rFonts w:ascii="Century Gothic" w:hAnsi="Century Gothic"/>
      <w:color w:val="CA0742"/>
      <w:sz w:val="44"/>
      <w:szCs w:val="44"/>
    </w:rPr>
  </w:style>
  <w:style w:type="character" w:customStyle="1" w:styleId="TitleChar">
    <w:name w:val="Title Char"/>
    <w:basedOn w:val="DefaultParagraphFont"/>
    <w:link w:val="Title"/>
    <w:uiPriority w:val="10"/>
    <w:rsid w:val="002961FA"/>
    <w:rPr>
      <w:rFonts w:ascii="Century Gothic" w:hAnsi="Century Gothic"/>
      <w:color w:val="CA0742"/>
      <w:sz w:val="44"/>
      <w:szCs w:val="44"/>
      <w:lang w:eastAsia="en-US"/>
    </w:rPr>
  </w:style>
  <w:style w:type="character" w:customStyle="1" w:styleId="Heading1Char">
    <w:name w:val="Heading 1 Char"/>
    <w:basedOn w:val="DefaultParagraphFont"/>
    <w:link w:val="Heading1"/>
    <w:rsid w:val="00866B4F"/>
    <w:rPr>
      <w:rFonts w:ascii="Century Gothic" w:hAnsi="Century Gothic"/>
      <w:b/>
      <w:color w:val="FFFFFF" w:themeColor="background1"/>
      <w:sz w:val="26"/>
      <w:szCs w:val="24"/>
      <w:shd w:val="clear" w:color="auto" w:fill="393839"/>
      <w:lang w:eastAsia="en-US"/>
    </w:rPr>
  </w:style>
  <w:style w:type="paragraph" w:styleId="Subtitle">
    <w:name w:val="Subtitle"/>
    <w:basedOn w:val="Heading1"/>
    <w:next w:val="Normal"/>
    <w:link w:val="SubtitleChar"/>
    <w:uiPriority w:val="11"/>
    <w:rsid w:val="002961FA"/>
    <w:pPr>
      <w:numPr>
        <w:numId w:val="0"/>
      </w:numPr>
      <w:spacing w:before="100"/>
      <w:ind w:left="709" w:hanging="709"/>
    </w:pPr>
    <w:rPr>
      <w:b w:val="0"/>
      <w:color w:val="auto"/>
      <w:sz w:val="22"/>
    </w:rPr>
  </w:style>
  <w:style w:type="character" w:customStyle="1" w:styleId="SubtitleChar">
    <w:name w:val="Subtitle Char"/>
    <w:basedOn w:val="DefaultParagraphFont"/>
    <w:link w:val="Subtitle"/>
    <w:uiPriority w:val="11"/>
    <w:rsid w:val="002961FA"/>
    <w:rPr>
      <w:rFonts w:ascii="Century Gothic" w:hAnsi="Century Gothic"/>
      <w:sz w:val="22"/>
      <w:szCs w:val="24"/>
      <w:shd w:val="clear" w:color="auto" w:fill="333333"/>
      <w:lang w:eastAsia="en-US"/>
    </w:rPr>
  </w:style>
  <w:style w:type="paragraph" w:customStyle="1" w:styleId="BodyText1">
    <w:name w:val="Body Text1"/>
    <w:basedOn w:val="Normal"/>
    <w:link w:val="bodytextChar"/>
    <w:qFormat/>
    <w:rsid w:val="006B5B3A"/>
    <w:pPr>
      <w:ind w:left="709"/>
      <w:jc w:val="both"/>
    </w:pPr>
    <w:rPr>
      <w:rFonts w:ascii="Arial" w:eastAsia="Times New Roman" w:hAnsi="Arial"/>
      <w:color w:val="393839"/>
      <w:sz w:val="20"/>
      <w:lang w:val="en-GB" w:eastAsia="en-GB"/>
    </w:rPr>
  </w:style>
  <w:style w:type="paragraph" w:customStyle="1" w:styleId="TableOfContents">
    <w:name w:val="Table Of Contents"/>
    <w:next w:val="BodyText1"/>
    <w:rsid w:val="00081A11"/>
    <w:pPr>
      <w:pageBreakBefore/>
      <w:shd w:val="clear" w:color="auto" w:fill="00467F"/>
    </w:pPr>
    <w:rPr>
      <w:rFonts w:ascii="Calibri" w:eastAsia="Times New Roman" w:hAnsi="Calibri" w:cs="Arial"/>
      <w:b/>
      <w:bCs/>
      <w:color w:val="FFFFFF"/>
      <w:kern w:val="32"/>
      <w:sz w:val="28"/>
      <w:szCs w:val="32"/>
      <w:lang w:val="en-GB" w:eastAsia="en-GB"/>
    </w:rPr>
  </w:style>
  <w:style w:type="paragraph" w:styleId="BodyText">
    <w:name w:val="Body Text"/>
    <w:basedOn w:val="Normal"/>
    <w:link w:val="BodyTextChar0"/>
    <w:rsid w:val="00081A11"/>
    <w:pPr>
      <w:spacing w:after="120"/>
    </w:pPr>
    <w:rPr>
      <w:rFonts w:ascii="Calibri" w:eastAsia="Times New Roman" w:hAnsi="Calibri"/>
      <w:sz w:val="20"/>
      <w:lang w:val="x-none" w:eastAsia="x-none"/>
    </w:rPr>
  </w:style>
  <w:style w:type="character" w:customStyle="1" w:styleId="BodyTextChar0">
    <w:name w:val="Body Text Char"/>
    <w:basedOn w:val="DefaultParagraphFont"/>
    <w:link w:val="BodyText"/>
    <w:rsid w:val="00081A11"/>
    <w:rPr>
      <w:rFonts w:ascii="Calibri" w:eastAsia="Times New Roman" w:hAnsi="Calibri"/>
      <w:szCs w:val="24"/>
      <w:lang w:val="x-none" w:eastAsia="x-none"/>
    </w:rPr>
  </w:style>
  <w:style w:type="character" w:customStyle="1" w:styleId="bodytextChar">
    <w:name w:val="body text Char"/>
    <w:link w:val="BodyText1"/>
    <w:rsid w:val="006B5B3A"/>
    <w:rPr>
      <w:rFonts w:ascii="Arial" w:eastAsia="Times New Roman" w:hAnsi="Arial"/>
      <w:color w:val="393839"/>
      <w:szCs w:val="24"/>
      <w:lang w:val="en-GB" w:eastAsia="en-GB"/>
    </w:rPr>
  </w:style>
  <w:style w:type="paragraph" w:customStyle="1" w:styleId="LegendHeading2">
    <w:name w:val="Legend Heading 2"/>
    <w:rsid w:val="00081A11"/>
    <w:pPr>
      <w:shd w:val="clear" w:color="auto" w:fill="DBE5F1"/>
    </w:pPr>
    <w:rPr>
      <w:rFonts w:ascii="Calibri" w:eastAsia="Times New Roman" w:hAnsi="Calibri" w:cs="Calibri"/>
      <w:b/>
      <w:iCs/>
      <w:color w:val="00467F"/>
      <w:kern w:val="32"/>
      <w:sz w:val="24"/>
      <w:szCs w:val="28"/>
      <w:lang w:val="en-GB" w:eastAsia="en-GB"/>
    </w:rPr>
  </w:style>
  <w:style w:type="paragraph" w:customStyle="1" w:styleId="LegendHeading3">
    <w:name w:val="Legend Heading 3"/>
    <w:next w:val="BodyText1"/>
    <w:link w:val="LegendHeading3Char"/>
    <w:rsid w:val="00081A11"/>
    <w:pPr>
      <w:shd w:val="clear" w:color="auto" w:fill="D3DFEE"/>
      <w:spacing w:before="240" w:after="240"/>
      <w:ind w:left="720"/>
    </w:pPr>
    <w:rPr>
      <w:rFonts w:ascii="Calibri" w:eastAsia="Times New Roman" w:hAnsi="Calibri" w:cs="Arial"/>
      <w:b/>
      <w:bCs/>
      <w:color w:val="00467F"/>
      <w:szCs w:val="26"/>
      <w:lang w:val="en-GB" w:eastAsia="en-GB"/>
    </w:rPr>
  </w:style>
  <w:style w:type="character" w:customStyle="1" w:styleId="LegendHeading3Char">
    <w:name w:val="Legend Heading 3 Char"/>
    <w:link w:val="LegendHeading3"/>
    <w:rsid w:val="00081A11"/>
    <w:rPr>
      <w:rFonts w:ascii="Calibri" w:eastAsia="Times New Roman" w:hAnsi="Calibri" w:cs="Arial"/>
      <w:b/>
      <w:bCs/>
      <w:color w:val="00467F"/>
      <w:szCs w:val="26"/>
      <w:shd w:val="clear" w:color="auto" w:fill="D3DFEE"/>
      <w:lang w:val="en-GB" w:eastAsia="en-GB"/>
    </w:rPr>
  </w:style>
  <w:style w:type="character" w:styleId="PageNumber">
    <w:name w:val="page number"/>
    <w:basedOn w:val="DefaultParagraphFont"/>
    <w:rsid w:val="00071537"/>
  </w:style>
  <w:style w:type="character" w:customStyle="1" w:styleId="Heading2Char">
    <w:name w:val="Heading 2 Char"/>
    <w:basedOn w:val="DefaultParagraphFont"/>
    <w:link w:val="Heading2"/>
    <w:rsid w:val="00866B4F"/>
    <w:rPr>
      <w:rFonts w:ascii="Century Gothic" w:eastAsiaTheme="majorEastAsia" w:hAnsi="Century Gothic" w:cstheme="majorBidi"/>
      <w:b/>
      <w:bCs/>
      <w:color w:val="DE184F"/>
      <w:sz w:val="22"/>
      <w:szCs w:val="26"/>
      <w:shd w:val="clear" w:color="auto" w:fill="E4E4E4"/>
      <w:lang w:eastAsia="en-US"/>
    </w:rPr>
  </w:style>
  <w:style w:type="character" w:styleId="Emphasis">
    <w:name w:val="Emphasis"/>
    <w:basedOn w:val="DefaultParagraphFont"/>
    <w:uiPriority w:val="20"/>
    <w:rsid w:val="002961FA"/>
    <w:rPr>
      <w:rFonts w:asciiTheme="majorHAnsi" w:hAnsiTheme="majorHAnsi"/>
      <w:b/>
      <w:i w:val="0"/>
      <w:iCs/>
      <w:color w:val="DE184F"/>
      <w:sz w:val="22"/>
    </w:rPr>
  </w:style>
  <w:style w:type="paragraph" w:customStyle="1" w:styleId="BodyText2">
    <w:name w:val="Body Text2"/>
    <w:basedOn w:val="Normal"/>
    <w:link w:val="BodyText2Char"/>
    <w:rsid w:val="00310FD2"/>
    <w:pPr>
      <w:ind w:left="720"/>
      <w:jc w:val="both"/>
    </w:pPr>
    <w:rPr>
      <w:rFonts w:ascii="Calibri" w:eastAsia="Times New Roman" w:hAnsi="Calibri"/>
      <w:color w:val="333333"/>
      <w:sz w:val="20"/>
      <w:lang w:val="en-GB" w:eastAsia="en-GB"/>
    </w:rPr>
  </w:style>
  <w:style w:type="paragraph" w:customStyle="1" w:styleId="code">
    <w:name w:val="code"/>
    <w:basedOn w:val="BodyText2"/>
    <w:next w:val="BodyText2"/>
    <w:link w:val="codeChar"/>
    <w:rsid w:val="00310FD2"/>
    <w:pPr>
      <w:shd w:val="clear" w:color="auto" w:fill="D3DFEE"/>
      <w:jc w:val="left"/>
    </w:pPr>
    <w:rPr>
      <w:rFonts w:ascii="Courier New" w:hAnsi="Courier New"/>
    </w:rPr>
  </w:style>
  <w:style w:type="paragraph" w:customStyle="1" w:styleId="codeinparagraph">
    <w:name w:val="code in paragraph"/>
    <w:basedOn w:val="BodyText2"/>
    <w:next w:val="BodyText2"/>
    <w:link w:val="codeinparagraphChar"/>
    <w:rsid w:val="00310FD2"/>
    <w:rPr>
      <w:rFonts w:ascii="Courier New" w:hAnsi="Courier New"/>
      <w:b/>
    </w:rPr>
  </w:style>
  <w:style w:type="character" w:customStyle="1" w:styleId="codeinparagraphChar">
    <w:name w:val="code in paragraph Char"/>
    <w:link w:val="codeinparagraph"/>
    <w:rsid w:val="00310FD2"/>
    <w:rPr>
      <w:rFonts w:ascii="Courier New" w:eastAsia="Times New Roman" w:hAnsi="Courier New"/>
      <w:b/>
      <w:color w:val="333333"/>
      <w:szCs w:val="24"/>
      <w:lang w:val="en-GB" w:eastAsia="en-GB"/>
    </w:rPr>
  </w:style>
  <w:style w:type="character" w:customStyle="1" w:styleId="Heading3Char">
    <w:name w:val="Heading 3 Char"/>
    <w:basedOn w:val="DefaultParagraphFont"/>
    <w:link w:val="Heading3"/>
    <w:rsid w:val="00916783"/>
    <w:rPr>
      <w:rFonts w:ascii="Century Gothic" w:eastAsiaTheme="majorEastAsia" w:hAnsi="Century Gothic" w:cstheme="majorBidi"/>
      <w:b/>
      <w:color w:val="DE184F"/>
      <w:sz w:val="18"/>
      <w:shd w:val="clear" w:color="auto" w:fill="E4E4E4"/>
      <w:lang w:eastAsia="en-US"/>
    </w:rPr>
  </w:style>
  <w:style w:type="character" w:customStyle="1" w:styleId="Heading4Char">
    <w:name w:val="Heading 4 Char"/>
    <w:basedOn w:val="DefaultParagraphFont"/>
    <w:link w:val="Heading4"/>
    <w:uiPriority w:val="9"/>
    <w:rsid w:val="00916783"/>
    <w:rPr>
      <w:rFonts w:ascii="Century Gothic" w:eastAsiaTheme="majorEastAsia" w:hAnsi="Century Gothic" w:cstheme="majorBidi"/>
      <w:bCs/>
      <w:i/>
      <w:iCs/>
      <w:color w:val="DE184F"/>
      <w:sz w:val="18"/>
      <w:szCs w:val="26"/>
      <w:lang w:eastAsia="en-US"/>
    </w:rPr>
  </w:style>
  <w:style w:type="numbering" w:customStyle="1" w:styleId="NewBrandingHeadings">
    <w:name w:val="New Branding Headings"/>
    <w:uiPriority w:val="99"/>
    <w:rsid w:val="002B3A91"/>
    <w:pPr>
      <w:numPr>
        <w:numId w:val="1"/>
      </w:numPr>
    </w:pPr>
  </w:style>
  <w:style w:type="paragraph" w:customStyle="1" w:styleId="Heading1UI">
    <w:name w:val="Heading 1 UI"/>
    <w:basedOn w:val="BodyText1"/>
    <w:next w:val="BodyText1"/>
    <w:link w:val="Heading1UIChar"/>
    <w:qFormat/>
    <w:rsid w:val="00B34377"/>
    <w:pPr>
      <w:pageBreakBefore/>
      <w:shd w:val="clear" w:color="auto" w:fill="333333"/>
      <w:spacing w:line="264" w:lineRule="auto"/>
      <w:ind w:left="0"/>
    </w:pPr>
    <w:rPr>
      <w:rFonts w:ascii="Century Gothic" w:hAnsi="Century Gothic"/>
      <w:b/>
      <w:color w:val="FFFFFF" w:themeColor="background1"/>
      <w:sz w:val="26"/>
    </w:rPr>
  </w:style>
  <w:style w:type="paragraph" w:customStyle="1" w:styleId="Heading2UI">
    <w:name w:val="Heading 2 UI"/>
    <w:basedOn w:val="BodyText1"/>
    <w:next w:val="BodyText1"/>
    <w:link w:val="Heading2UIChar"/>
    <w:qFormat/>
    <w:rsid w:val="00866B4F"/>
    <w:pPr>
      <w:shd w:val="clear" w:color="auto" w:fill="E4E4E4"/>
      <w:spacing w:before="200" w:after="120" w:line="264" w:lineRule="auto"/>
    </w:pPr>
    <w:rPr>
      <w:rFonts w:ascii="Century Gothic" w:hAnsi="Century Gothic" w:cstheme="majorBidi"/>
      <w:b/>
      <w:color w:val="DE184F"/>
      <w:sz w:val="22"/>
    </w:rPr>
  </w:style>
  <w:style w:type="character" w:customStyle="1" w:styleId="Heading1UIChar">
    <w:name w:val="Heading 1 UI Char"/>
    <w:basedOn w:val="Heading1Char"/>
    <w:link w:val="Heading1UI"/>
    <w:rsid w:val="00B34377"/>
    <w:rPr>
      <w:rFonts w:ascii="Century Gothic" w:eastAsia="Times New Roman" w:hAnsi="Century Gothic"/>
      <w:b/>
      <w:color w:val="FFFFFF" w:themeColor="background1"/>
      <w:sz w:val="26"/>
      <w:szCs w:val="24"/>
      <w:shd w:val="clear" w:color="auto" w:fill="333333"/>
      <w:lang w:val="en-GB" w:eastAsia="en-GB"/>
    </w:rPr>
  </w:style>
  <w:style w:type="paragraph" w:customStyle="1" w:styleId="Heading3UI">
    <w:name w:val="Heading 3 UI"/>
    <w:basedOn w:val="BodyText1"/>
    <w:next w:val="BodyText1"/>
    <w:link w:val="Heading3UIChar"/>
    <w:qFormat/>
    <w:rsid w:val="00866B4F"/>
    <w:pPr>
      <w:shd w:val="clear" w:color="auto" w:fill="E4E4E4"/>
      <w:spacing w:before="200" w:after="120" w:line="264" w:lineRule="auto"/>
      <w:ind w:left="1077" w:hanging="357"/>
    </w:pPr>
    <w:rPr>
      <w:rFonts w:ascii="Century Gothic" w:hAnsi="Century Gothic" w:cstheme="majorBidi"/>
      <w:b/>
      <w:color w:val="DE184F"/>
      <w:sz w:val="18"/>
      <w:szCs w:val="20"/>
    </w:rPr>
  </w:style>
  <w:style w:type="character" w:customStyle="1" w:styleId="Heading2UIChar">
    <w:name w:val="Heading 2 UI Char"/>
    <w:basedOn w:val="Heading2Char"/>
    <w:link w:val="Heading2UI"/>
    <w:rsid w:val="00866B4F"/>
    <w:rPr>
      <w:rFonts w:ascii="Century Gothic" w:eastAsia="Times New Roman" w:hAnsi="Century Gothic" w:cstheme="majorBidi"/>
      <w:b/>
      <w:bCs w:val="0"/>
      <w:color w:val="DE184F"/>
      <w:sz w:val="22"/>
      <w:szCs w:val="24"/>
      <w:shd w:val="clear" w:color="auto" w:fill="E4E4E4"/>
      <w:lang w:val="en-GB" w:eastAsia="en-GB"/>
    </w:rPr>
  </w:style>
  <w:style w:type="paragraph" w:customStyle="1" w:styleId="Heading4UI">
    <w:name w:val="Heading 4 UI"/>
    <w:basedOn w:val="BodyText1"/>
    <w:next w:val="BodyText1"/>
    <w:link w:val="Heading4UIChar"/>
    <w:qFormat/>
    <w:rsid w:val="00866B4F"/>
    <w:pPr>
      <w:spacing w:before="200" w:after="120" w:line="264" w:lineRule="auto"/>
      <w:ind w:left="1077" w:hanging="357"/>
    </w:pPr>
    <w:rPr>
      <w:rFonts w:ascii="Century Gothic" w:hAnsi="Century Gothic" w:cstheme="majorBidi"/>
      <w:color w:val="DE184F"/>
      <w:sz w:val="18"/>
    </w:rPr>
  </w:style>
  <w:style w:type="character" w:customStyle="1" w:styleId="Heading3UIChar">
    <w:name w:val="Heading 3 UI Char"/>
    <w:basedOn w:val="Heading3Char"/>
    <w:link w:val="Heading3UI"/>
    <w:rsid w:val="00866B4F"/>
    <w:rPr>
      <w:rFonts w:ascii="Century Gothic" w:eastAsia="Times New Roman" w:hAnsi="Century Gothic" w:cstheme="majorBidi"/>
      <w:b/>
      <w:color w:val="DE184F"/>
      <w:sz w:val="18"/>
      <w:shd w:val="clear" w:color="auto" w:fill="E4E4E4"/>
      <w:lang w:val="en-GB" w:eastAsia="en-GB"/>
    </w:rPr>
  </w:style>
  <w:style w:type="character" w:customStyle="1" w:styleId="Heading5Char">
    <w:name w:val="Heading 5 Char"/>
    <w:basedOn w:val="DefaultParagraphFont"/>
    <w:link w:val="Heading5"/>
    <w:rsid w:val="002961FA"/>
    <w:rPr>
      <w:rFonts w:ascii="Calibri" w:eastAsia="Times New Roman" w:hAnsi="Calibri"/>
      <w:b/>
      <w:bCs/>
      <w:i/>
      <w:iCs/>
      <w:sz w:val="26"/>
      <w:szCs w:val="26"/>
      <w:lang w:val="en-GB" w:eastAsia="en-GB"/>
    </w:rPr>
  </w:style>
  <w:style w:type="character" w:customStyle="1" w:styleId="Heading4UIChar">
    <w:name w:val="Heading 4 UI Char"/>
    <w:basedOn w:val="Heading4Char"/>
    <w:link w:val="Heading4UI"/>
    <w:rsid w:val="00866B4F"/>
    <w:rPr>
      <w:rFonts w:ascii="Century Gothic" w:eastAsia="Times New Roman" w:hAnsi="Century Gothic" w:cstheme="majorBidi"/>
      <w:bCs w:val="0"/>
      <w:i w:val="0"/>
      <w:iCs w:val="0"/>
      <w:color w:val="DE184F"/>
      <w:sz w:val="18"/>
      <w:szCs w:val="24"/>
      <w:lang w:val="en-GB" w:eastAsia="en-GB"/>
    </w:rPr>
  </w:style>
  <w:style w:type="character" w:customStyle="1" w:styleId="Heading6Char">
    <w:name w:val="Heading 6 Char"/>
    <w:basedOn w:val="DefaultParagraphFont"/>
    <w:link w:val="Heading6"/>
    <w:rsid w:val="002961FA"/>
    <w:rPr>
      <w:rFonts w:eastAsia="Times New Roman"/>
      <w:b/>
      <w:bCs/>
      <w:sz w:val="22"/>
      <w:szCs w:val="22"/>
      <w:lang w:val="en-GB" w:eastAsia="en-GB"/>
    </w:rPr>
  </w:style>
  <w:style w:type="character" w:customStyle="1" w:styleId="Heading7Char">
    <w:name w:val="Heading 7 Char"/>
    <w:basedOn w:val="DefaultParagraphFont"/>
    <w:link w:val="Heading7"/>
    <w:rsid w:val="002961FA"/>
    <w:rPr>
      <w:rFonts w:eastAsia="Times New Roman"/>
      <w:sz w:val="24"/>
      <w:szCs w:val="24"/>
      <w:lang w:val="en-GB" w:eastAsia="en-GB"/>
    </w:rPr>
  </w:style>
  <w:style w:type="character" w:customStyle="1" w:styleId="Heading8Char">
    <w:name w:val="Heading 8 Char"/>
    <w:basedOn w:val="DefaultParagraphFont"/>
    <w:link w:val="Heading8"/>
    <w:rsid w:val="002961FA"/>
    <w:rPr>
      <w:rFonts w:eastAsia="Times New Roman"/>
      <w:i/>
      <w:iCs/>
      <w:sz w:val="24"/>
      <w:szCs w:val="24"/>
      <w:lang w:val="en-GB" w:eastAsia="en-GB"/>
    </w:rPr>
  </w:style>
  <w:style w:type="character" w:customStyle="1" w:styleId="Heading9Char">
    <w:name w:val="Heading 9 Char"/>
    <w:basedOn w:val="DefaultParagraphFont"/>
    <w:link w:val="Heading9"/>
    <w:rsid w:val="002961FA"/>
    <w:rPr>
      <w:rFonts w:ascii="Arial" w:eastAsia="Times New Roman" w:hAnsi="Arial" w:cs="Arial"/>
      <w:sz w:val="22"/>
      <w:szCs w:val="22"/>
      <w:lang w:val="en-GB" w:eastAsia="en-GB"/>
    </w:rPr>
  </w:style>
  <w:style w:type="table" w:styleId="TableGrid">
    <w:name w:val="Table Grid"/>
    <w:basedOn w:val="TableNormal"/>
    <w:rsid w:val="002B3A91"/>
    <w:rPr>
      <w:rFonts w:ascii="Praxis Com Light" w:eastAsia="Times New Roman" w:hAnsi="Praxis Com Light"/>
      <w:lang w:val="en-GB" w:eastAsia="en-GB"/>
    </w:rPr>
    <w:tblPr>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cPr>
    <w:tblStylePr w:type="firstRow">
      <w:rPr>
        <w:rFonts w:ascii="Haettenschweiler" w:hAnsi="Haettenschweiler"/>
        <w:b w:val="0"/>
        <w:bCs/>
        <w:color w:val="FFFFFF"/>
      </w:rPr>
      <w:tblPr/>
      <w:tcPr>
        <w:tcBorders>
          <w:top w:val="nil"/>
          <w:left w:val="nil"/>
          <w:bottom w:val="nil"/>
          <w:right w:val="nil"/>
          <w:insideH w:val="nil"/>
          <w:insideV w:val="nil"/>
          <w:tl2br w:val="nil"/>
          <w:tr2bl w:val="nil"/>
        </w:tcBorders>
        <w:shd w:val="clear" w:color="auto" w:fill="00467F"/>
      </w:tcPr>
    </w:tblStylePr>
    <w:tblStylePr w:type="lastRow">
      <w:rPr>
        <w:b w:val="0"/>
        <w:bCs/>
      </w:rPr>
      <w:tblPr/>
      <w:tcPr>
        <w:tcBorders>
          <w:tl2br w:val="none" w:sz="0" w:space="0" w:color="auto"/>
          <w:tr2bl w:val="none" w:sz="0" w:space="0" w:color="auto"/>
        </w:tcBorders>
      </w:tcPr>
    </w:tblStylePr>
    <w:tblStylePr w:type="firstCol">
      <w:rPr>
        <w:rFonts w:ascii="Courier New" w:hAnsi="Courier New"/>
        <w:b w:val="0"/>
      </w:rPr>
      <w:tblPr/>
      <w:tcPr>
        <w:tcBorders>
          <w:top w:val="nil"/>
          <w:left w:val="nil"/>
          <w:bottom w:val="nil"/>
          <w:right w:val="nil"/>
          <w:insideH w:val="nil"/>
          <w:insideV w:val="nil"/>
          <w:tl2br w:val="nil"/>
          <w:tr2bl w:val="nil"/>
        </w:tcBorders>
        <w:shd w:val="clear" w:color="auto" w:fill="D3DFEE"/>
      </w:tcPr>
    </w:tblStylePr>
    <w:tblStylePr w:type="lastCol">
      <w:rPr>
        <w:b w:val="0"/>
        <w:bCs/>
      </w:rPr>
      <w:tblPr/>
      <w:tcPr>
        <w:tcBorders>
          <w:tl2br w:val="none" w:sz="0" w:space="0" w:color="auto"/>
          <w:tr2bl w:val="none" w:sz="0" w:space="0" w:color="auto"/>
        </w:tcBorders>
      </w:tcPr>
    </w:tblStylePr>
  </w:style>
  <w:style w:type="numbering" w:customStyle="1" w:styleId="StyleBulleted">
    <w:name w:val="Style Bulleted"/>
    <w:basedOn w:val="NoList"/>
    <w:rsid w:val="002B3A91"/>
    <w:pPr>
      <w:numPr>
        <w:numId w:val="4"/>
      </w:numPr>
    </w:pPr>
  </w:style>
  <w:style w:type="paragraph" w:styleId="PlainText">
    <w:name w:val="Plain Text"/>
    <w:basedOn w:val="Normal"/>
    <w:link w:val="PlainTextChar"/>
    <w:rsid w:val="002B3A91"/>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rsid w:val="002B3A91"/>
    <w:rPr>
      <w:rFonts w:ascii="Courier New" w:eastAsia="Times New Roman" w:hAnsi="Courier New" w:cs="Courier New"/>
      <w:lang w:val="en-GB" w:eastAsia="en-GB"/>
    </w:rPr>
  </w:style>
  <w:style w:type="numbering" w:customStyle="1" w:styleId="StyleBulleted1">
    <w:name w:val="Style Bulleted1"/>
    <w:basedOn w:val="NoList"/>
    <w:rsid w:val="002B3A91"/>
    <w:pPr>
      <w:numPr>
        <w:numId w:val="5"/>
      </w:numPr>
    </w:pPr>
  </w:style>
  <w:style w:type="numbering" w:customStyle="1" w:styleId="StyleBulleted2">
    <w:name w:val="Style Bulleted2"/>
    <w:basedOn w:val="NoList"/>
    <w:rsid w:val="002B3A91"/>
    <w:pPr>
      <w:numPr>
        <w:numId w:val="6"/>
      </w:numPr>
    </w:pPr>
  </w:style>
  <w:style w:type="numbering" w:customStyle="1" w:styleId="Bulleted">
    <w:name w:val="Bulleted"/>
    <w:basedOn w:val="NoList"/>
    <w:rsid w:val="002B3A91"/>
    <w:pPr>
      <w:numPr>
        <w:numId w:val="8"/>
      </w:numPr>
    </w:pPr>
  </w:style>
  <w:style w:type="numbering" w:customStyle="1" w:styleId="StyleBulleted3">
    <w:name w:val="Style Bulleted3"/>
    <w:basedOn w:val="NoList"/>
    <w:rsid w:val="002B3A91"/>
    <w:pPr>
      <w:numPr>
        <w:numId w:val="7"/>
      </w:numPr>
    </w:pPr>
  </w:style>
  <w:style w:type="paragraph" w:styleId="TOC1">
    <w:name w:val="toc 1"/>
    <w:basedOn w:val="Normal"/>
    <w:next w:val="TOC2"/>
    <w:link w:val="TOC1Char"/>
    <w:autoRedefine/>
    <w:uiPriority w:val="39"/>
    <w:rsid w:val="00DB1B7D"/>
    <w:pPr>
      <w:spacing w:before="120" w:after="120"/>
    </w:pPr>
    <w:rPr>
      <w:rFonts w:ascii="Arial" w:hAnsi="Arial"/>
      <w:b/>
      <w:bCs/>
      <w:sz w:val="20"/>
      <w:szCs w:val="20"/>
    </w:rPr>
  </w:style>
  <w:style w:type="paragraph" w:styleId="TOC2">
    <w:name w:val="toc 2"/>
    <w:basedOn w:val="Normal"/>
    <w:next w:val="Normal"/>
    <w:autoRedefine/>
    <w:uiPriority w:val="39"/>
    <w:rsid w:val="00DB1B7D"/>
    <w:pPr>
      <w:ind w:left="220"/>
    </w:pPr>
    <w:rPr>
      <w:rFonts w:ascii="Arial" w:hAnsi="Arial"/>
      <w:sz w:val="20"/>
      <w:szCs w:val="20"/>
    </w:rPr>
  </w:style>
  <w:style w:type="character" w:styleId="Hyperlink">
    <w:name w:val="Hyperlink"/>
    <w:uiPriority w:val="99"/>
    <w:rsid w:val="00E22F9A"/>
    <w:rPr>
      <w:rFonts w:ascii="Arial" w:hAnsi="Arial"/>
      <w:color w:val="DE184F"/>
      <w:u w:val="single"/>
    </w:rPr>
  </w:style>
  <w:style w:type="paragraph" w:customStyle="1" w:styleId="Style1">
    <w:name w:val="Style1"/>
    <w:basedOn w:val="Heading1"/>
    <w:rsid w:val="002B3A91"/>
    <w:pPr>
      <w:keepNext/>
      <w:numPr>
        <w:numId w:val="3"/>
      </w:numPr>
      <w:shd w:val="clear" w:color="auto" w:fill="00467F"/>
      <w:spacing w:after="0"/>
    </w:pPr>
    <w:rPr>
      <w:rFonts w:ascii="Calibri" w:eastAsia="Times New Roman" w:hAnsi="Calibri" w:cs="Arial"/>
      <w:b w:val="0"/>
      <w:bCs/>
      <w:color w:val="FFFFFF"/>
      <w:kern w:val="32"/>
      <w:szCs w:val="32"/>
      <w:lang w:val="en-GB" w:eastAsia="en-GB"/>
    </w:rPr>
  </w:style>
  <w:style w:type="paragraph" w:styleId="TOC3">
    <w:name w:val="toc 3"/>
    <w:basedOn w:val="Normal"/>
    <w:next w:val="Normal"/>
    <w:autoRedefine/>
    <w:uiPriority w:val="39"/>
    <w:rsid w:val="00DB1B7D"/>
    <w:pPr>
      <w:ind w:left="440"/>
    </w:pPr>
    <w:rPr>
      <w:rFonts w:ascii="Arial" w:hAnsi="Arial"/>
      <w:i/>
      <w:iCs/>
      <w:sz w:val="20"/>
      <w:szCs w:val="20"/>
    </w:rPr>
  </w:style>
  <w:style w:type="paragraph" w:styleId="TOC9">
    <w:name w:val="toc 9"/>
    <w:basedOn w:val="Normal"/>
    <w:next w:val="Normal"/>
    <w:autoRedefine/>
    <w:semiHidden/>
    <w:rsid w:val="002B3A91"/>
    <w:pPr>
      <w:ind w:left="1760"/>
    </w:pPr>
    <w:rPr>
      <w:rFonts w:asciiTheme="minorHAnsi" w:hAnsiTheme="minorHAnsi"/>
      <w:sz w:val="18"/>
      <w:szCs w:val="18"/>
    </w:rPr>
  </w:style>
  <w:style w:type="character" w:customStyle="1" w:styleId="TOC1Char">
    <w:name w:val="TOC 1 Char"/>
    <w:link w:val="TOC1"/>
    <w:uiPriority w:val="39"/>
    <w:rsid w:val="00DB1B7D"/>
    <w:rPr>
      <w:rFonts w:ascii="Arial" w:hAnsi="Arial"/>
      <w:b/>
      <w:bCs/>
      <w:lang w:eastAsia="en-US"/>
    </w:rPr>
  </w:style>
  <w:style w:type="paragraph" w:customStyle="1" w:styleId="BodyText3">
    <w:name w:val="Body Text3"/>
    <w:basedOn w:val="Normal"/>
    <w:rsid w:val="002B3A91"/>
    <w:pPr>
      <w:ind w:left="720"/>
      <w:jc w:val="both"/>
    </w:pPr>
    <w:rPr>
      <w:rFonts w:ascii="Calibri" w:eastAsia="Times New Roman" w:hAnsi="Calibri"/>
      <w:color w:val="333333"/>
      <w:sz w:val="20"/>
      <w:lang w:val="en-GB" w:eastAsia="en-GB"/>
    </w:rPr>
  </w:style>
  <w:style w:type="paragraph" w:styleId="NoSpacing">
    <w:name w:val="No Spacing"/>
    <w:link w:val="NoSpacingChar"/>
    <w:rsid w:val="002961FA"/>
    <w:rPr>
      <w:rFonts w:ascii="Calibri" w:eastAsia="MS Mincho" w:hAnsi="Calibri" w:cs="Mangal"/>
      <w:sz w:val="22"/>
      <w:szCs w:val="22"/>
      <w:lang w:eastAsia="en-US"/>
    </w:rPr>
  </w:style>
  <w:style w:type="character" w:customStyle="1" w:styleId="NoSpacingChar">
    <w:name w:val="No Spacing Char"/>
    <w:link w:val="NoSpacing"/>
    <w:rsid w:val="002961FA"/>
    <w:rPr>
      <w:rFonts w:ascii="Calibri" w:eastAsia="MS Mincho" w:hAnsi="Calibri" w:cs="Mangal"/>
      <w:sz w:val="22"/>
      <w:szCs w:val="22"/>
      <w:lang w:eastAsia="en-US"/>
    </w:rPr>
  </w:style>
  <w:style w:type="table" w:styleId="TableGrid1">
    <w:name w:val="Table Grid 1"/>
    <w:basedOn w:val="TableNormal"/>
    <w:rsid w:val="002B3A91"/>
    <w:rPr>
      <w:rFonts w:eastAsia="Times New Roman"/>
      <w:lang w:val="en-GB" w:eastAsia="en-GB"/>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Web1">
    <w:name w:val="Table Web 1"/>
    <w:basedOn w:val="TableNormal"/>
    <w:rsid w:val="002B3A91"/>
    <w:rPr>
      <w:rFonts w:eastAsia="Times New Roman"/>
      <w:lang w:val="en-GB" w:eastAsia="en-GB"/>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2">
    <w:name w:val="Table Grid 2"/>
    <w:basedOn w:val="TableGrid"/>
    <w:rsid w:val="002B3A91"/>
    <w:tblPr>
      <w:tblStyleColBandSize w:val="1"/>
      <w:tblInd w:w="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rFonts w:ascii="Haettenschweiler" w:hAnsi="Haettenschweiler"/>
        <w:b/>
        <w:bCs/>
        <w:color w:val="FFFFFF"/>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00467F"/>
      </w:tcPr>
    </w:tblStylePr>
    <w:tblStylePr w:type="lastRow">
      <w:rPr>
        <w:b/>
        <w:bCs/>
      </w:rPr>
      <w:tblPr/>
      <w:tcPr>
        <w:tcBorders>
          <w:top w:val="single" w:sz="6" w:space="0" w:color="000000"/>
          <w:tl2br w:val="none" w:sz="0" w:space="0" w:color="auto"/>
          <w:tr2bl w:val="none" w:sz="0" w:space="0" w:color="auto"/>
        </w:tcBorders>
      </w:tcPr>
    </w:tblStylePr>
    <w:tblStylePr w:type="firstCol">
      <w:rPr>
        <w:rFonts w:ascii="Courier New" w:hAnsi="Courier New"/>
        <w:b/>
        <w:bCs/>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D3DFEE"/>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B3A91"/>
    <w:rPr>
      <w:rFonts w:eastAsia="Times New Roman"/>
      <w:lang w:val="en-GB" w:eastAsia="en-GB"/>
    </w:rPr>
    <w:tblPr>
      <w:tblInd w:w="851" w:type="dxa"/>
      <w:tblBorders>
        <w:top w:val="single" w:sz="24" w:space="0" w:color="00467F"/>
        <w:bottom w:val="single" w:sz="24" w:space="0" w:color="00467F"/>
      </w:tblBorders>
      <w:tblCellMar>
        <w:top w:w="0" w:type="dxa"/>
        <w:left w:w="108" w:type="dxa"/>
        <w:bottom w:w="0" w:type="dxa"/>
        <w:right w:w="108" w:type="dxa"/>
      </w:tblCellMar>
    </w:tblPr>
    <w:tcPr>
      <w:shd w:val="clear" w:color="auto" w:fill="auto"/>
      <w:vAlign w:val="center"/>
    </w:tcPr>
    <w:tblStylePr w:type="firstRow">
      <w:pPr>
        <w:jc w:val="left"/>
      </w:pPr>
      <w:tblPr/>
      <w:tcPr>
        <w:tcBorders>
          <w:top w:val="single" w:sz="18" w:space="0" w:color="00467F"/>
          <w:left w:val="nil"/>
          <w:bottom w:val="single" w:sz="18" w:space="0" w:color="00467F"/>
          <w:right w:val="nil"/>
          <w:insideH w:val="nil"/>
          <w:insideV w:val="nil"/>
          <w:tl2br w:val="nil"/>
          <w:tr2bl w:val="nil"/>
        </w:tcBorders>
        <w:shd w:val="clear" w:color="FFFF00" w:fill="auto"/>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CharChar1">
    <w:name w:val="Char Char1"/>
    <w:rsid w:val="002B3A91"/>
    <w:rPr>
      <w:rFonts w:ascii="Praxis Com Light" w:hAnsi="Praxis Com Light" w:cs="Arial"/>
      <w:b/>
      <w:iCs/>
      <w:color w:val="00467F"/>
      <w:kern w:val="32"/>
      <w:sz w:val="24"/>
      <w:szCs w:val="28"/>
      <w:shd w:val="clear" w:color="auto" w:fill="D3DFEE"/>
    </w:rPr>
  </w:style>
  <w:style w:type="character" w:customStyle="1" w:styleId="CharChar2">
    <w:name w:val="Char Char2"/>
    <w:rsid w:val="002B3A91"/>
    <w:rPr>
      <w:rFonts w:ascii="Praxis Com Light" w:hAnsi="Praxis Com Light" w:cs="Arial"/>
      <w:b/>
      <w:iCs/>
      <w:color w:val="00467F"/>
      <w:kern w:val="32"/>
      <w:sz w:val="24"/>
      <w:szCs w:val="28"/>
      <w:lang w:val="en-GB" w:eastAsia="en-GB" w:bidi="ar-SA"/>
    </w:rPr>
  </w:style>
  <w:style w:type="character" w:customStyle="1" w:styleId="CharChar3">
    <w:name w:val="Char Char3"/>
    <w:rsid w:val="002B3A91"/>
    <w:rPr>
      <w:rFonts w:ascii="Praxis Com Light" w:hAnsi="Praxis Com Light" w:cs="Arial"/>
      <w:b/>
      <w:bCs/>
      <w:color w:val="FFFFFF"/>
      <w:kern w:val="32"/>
      <w:sz w:val="28"/>
      <w:szCs w:val="32"/>
      <w:lang w:val="en-GB" w:eastAsia="en-GB" w:bidi="ar-SA"/>
    </w:rPr>
  </w:style>
  <w:style w:type="paragraph" w:customStyle="1" w:styleId="NormalJustified">
    <w:name w:val="Normal + Justified"/>
    <w:basedOn w:val="Normal"/>
    <w:rsid w:val="002B3A91"/>
    <w:pPr>
      <w:numPr>
        <w:numId w:val="9"/>
      </w:numPr>
      <w:tabs>
        <w:tab w:val="clear" w:pos="1080"/>
      </w:tabs>
      <w:ind w:left="0" w:firstLine="0"/>
      <w:jc w:val="both"/>
    </w:pPr>
    <w:rPr>
      <w:rFonts w:ascii="Praxis Com Light" w:eastAsia="Times New Roman" w:hAnsi="Praxis Com Light"/>
      <w:sz w:val="20"/>
      <w:lang w:val="en-GB"/>
    </w:rPr>
  </w:style>
  <w:style w:type="paragraph" w:customStyle="1" w:styleId="Code0">
    <w:name w:val="Code"/>
    <w:basedOn w:val="Normal"/>
    <w:link w:val="CodeChar0"/>
    <w:rsid w:val="002B3A91"/>
    <w:rPr>
      <w:rFonts w:ascii="Courier New" w:eastAsia="Times New Roman" w:hAnsi="Courier New"/>
      <w:sz w:val="18"/>
      <w:lang w:val="en-GB"/>
    </w:rPr>
  </w:style>
  <w:style w:type="character" w:customStyle="1" w:styleId="CodeChar0">
    <w:name w:val="Code Char"/>
    <w:link w:val="Code0"/>
    <w:rsid w:val="002B3A91"/>
    <w:rPr>
      <w:rFonts w:ascii="Courier New" w:eastAsia="Times New Roman" w:hAnsi="Courier New"/>
      <w:sz w:val="18"/>
      <w:szCs w:val="24"/>
      <w:lang w:val="en-GB" w:eastAsia="en-US"/>
    </w:rPr>
  </w:style>
  <w:style w:type="paragraph" w:customStyle="1" w:styleId="Code2">
    <w:name w:val="Code2"/>
    <w:basedOn w:val="code"/>
    <w:link w:val="Code2Char"/>
    <w:qFormat/>
    <w:rsid w:val="002961FA"/>
    <w:pPr>
      <w:shd w:val="clear" w:color="auto" w:fill="E4E4E4"/>
    </w:pPr>
  </w:style>
  <w:style w:type="table" w:customStyle="1" w:styleId="Calendar1">
    <w:name w:val="Calendar 1"/>
    <w:basedOn w:val="TableNormal"/>
    <w:uiPriority w:val="99"/>
    <w:qFormat/>
    <w:rsid w:val="00B967F1"/>
    <w:rPr>
      <w:rFonts w:asciiTheme="minorHAnsi" w:hAnsiTheme="minorHAnsi" w:cstheme="minorBidi"/>
      <w:sz w:val="22"/>
      <w:szCs w:val="22"/>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BodyText2Char">
    <w:name w:val="Body Text2 Char"/>
    <w:basedOn w:val="DefaultParagraphFont"/>
    <w:link w:val="BodyText2"/>
    <w:rsid w:val="0059601B"/>
    <w:rPr>
      <w:rFonts w:ascii="Calibri" w:eastAsia="Times New Roman" w:hAnsi="Calibri"/>
      <w:color w:val="333333"/>
      <w:szCs w:val="24"/>
      <w:lang w:val="en-GB" w:eastAsia="en-GB"/>
    </w:rPr>
  </w:style>
  <w:style w:type="character" w:customStyle="1" w:styleId="codeChar">
    <w:name w:val="code Char"/>
    <w:basedOn w:val="BodyText2Char"/>
    <w:link w:val="code"/>
    <w:rsid w:val="0059601B"/>
    <w:rPr>
      <w:rFonts w:ascii="Courier New" w:eastAsia="Times New Roman" w:hAnsi="Courier New"/>
      <w:color w:val="333333"/>
      <w:szCs w:val="24"/>
      <w:shd w:val="clear" w:color="auto" w:fill="D3DFEE"/>
      <w:lang w:val="en-GB" w:eastAsia="en-GB"/>
    </w:rPr>
  </w:style>
  <w:style w:type="character" w:customStyle="1" w:styleId="Code2Char">
    <w:name w:val="Code2 Char"/>
    <w:basedOn w:val="codeChar"/>
    <w:link w:val="Code2"/>
    <w:rsid w:val="002961FA"/>
    <w:rPr>
      <w:rFonts w:ascii="Courier New" w:eastAsia="Times New Roman" w:hAnsi="Courier New"/>
      <w:color w:val="333333"/>
      <w:szCs w:val="24"/>
      <w:shd w:val="clear" w:color="auto" w:fill="E4E4E4"/>
      <w:lang w:val="en-GB" w:eastAsia="en-GB"/>
    </w:rPr>
  </w:style>
  <w:style w:type="paragraph" w:styleId="TOC4">
    <w:name w:val="toc 4"/>
    <w:basedOn w:val="Normal"/>
    <w:next w:val="Normal"/>
    <w:autoRedefine/>
    <w:uiPriority w:val="39"/>
    <w:unhideWhenUsed/>
    <w:rsid w:val="00DB1B7D"/>
    <w:pPr>
      <w:ind w:left="660"/>
    </w:pPr>
    <w:rPr>
      <w:rFonts w:ascii="Arial" w:hAnsi="Arial"/>
      <w:sz w:val="18"/>
      <w:szCs w:val="18"/>
    </w:rPr>
  </w:style>
  <w:style w:type="paragraph" w:styleId="TOC5">
    <w:name w:val="toc 5"/>
    <w:basedOn w:val="Normal"/>
    <w:next w:val="Normal"/>
    <w:autoRedefine/>
    <w:uiPriority w:val="39"/>
    <w:unhideWhenUsed/>
    <w:rsid w:val="00786F31"/>
    <w:pPr>
      <w:ind w:left="880"/>
    </w:pPr>
    <w:rPr>
      <w:rFonts w:asciiTheme="minorHAnsi" w:hAnsiTheme="minorHAnsi"/>
      <w:sz w:val="18"/>
      <w:szCs w:val="18"/>
    </w:rPr>
  </w:style>
  <w:style w:type="paragraph" w:styleId="TOC6">
    <w:name w:val="toc 6"/>
    <w:basedOn w:val="Normal"/>
    <w:next w:val="Normal"/>
    <w:autoRedefine/>
    <w:uiPriority w:val="39"/>
    <w:unhideWhenUsed/>
    <w:rsid w:val="00786F31"/>
    <w:pPr>
      <w:ind w:left="1100"/>
    </w:pPr>
    <w:rPr>
      <w:rFonts w:asciiTheme="minorHAnsi" w:hAnsiTheme="minorHAnsi"/>
      <w:sz w:val="18"/>
      <w:szCs w:val="18"/>
    </w:rPr>
  </w:style>
  <w:style w:type="paragraph" w:styleId="TOC7">
    <w:name w:val="toc 7"/>
    <w:basedOn w:val="Normal"/>
    <w:next w:val="Normal"/>
    <w:autoRedefine/>
    <w:uiPriority w:val="39"/>
    <w:unhideWhenUsed/>
    <w:rsid w:val="00786F31"/>
    <w:pPr>
      <w:ind w:left="1320"/>
    </w:pPr>
    <w:rPr>
      <w:rFonts w:asciiTheme="minorHAnsi" w:hAnsiTheme="minorHAnsi"/>
      <w:sz w:val="18"/>
      <w:szCs w:val="18"/>
    </w:rPr>
  </w:style>
  <w:style w:type="paragraph" w:styleId="TOC8">
    <w:name w:val="toc 8"/>
    <w:basedOn w:val="Normal"/>
    <w:next w:val="Normal"/>
    <w:autoRedefine/>
    <w:uiPriority w:val="39"/>
    <w:unhideWhenUsed/>
    <w:rsid w:val="00786F31"/>
    <w:pPr>
      <w:ind w:left="1540"/>
    </w:pPr>
    <w:rPr>
      <w:rFonts w:asciiTheme="minorHAnsi" w:hAnsiTheme="minorHAnsi"/>
      <w:sz w:val="18"/>
      <w:szCs w:val="18"/>
    </w:rPr>
  </w:style>
  <w:style w:type="paragraph" w:customStyle="1" w:styleId="BodyText4">
    <w:name w:val="Body Text4"/>
    <w:basedOn w:val="Normal"/>
    <w:rsid w:val="00E67172"/>
    <w:pPr>
      <w:ind w:left="720"/>
      <w:jc w:val="both"/>
    </w:pPr>
    <w:rPr>
      <w:rFonts w:ascii="Calibri" w:eastAsia="Times New Roman" w:hAnsi="Calibri"/>
      <w:color w:val="333333"/>
      <w:sz w:val="20"/>
      <w:lang w:val="en-GB" w:eastAsia="en-GB"/>
    </w:rPr>
  </w:style>
  <w:style w:type="character" w:styleId="CommentReference">
    <w:name w:val="annotation reference"/>
    <w:basedOn w:val="DefaultParagraphFont"/>
    <w:rsid w:val="00423321"/>
    <w:rPr>
      <w:sz w:val="16"/>
      <w:szCs w:val="16"/>
    </w:rPr>
  </w:style>
  <w:style w:type="paragraph" w:styleId="CommentText">
    <w:name w:val="annotation text"/>
    <w:basedOn w:val="Normal"/>
    <w:link w:val="CommentTextChar"/>
    <w:rsid w:val="00423321"/>
    <w:rPr>
      <w:rFonts w:ascii="Calibri" w:eastAsia="Times New Roman" w:hAnsi="Calibri"/>
      <w:sz w:val="20"/>
      <w:szCs w:val="20"/>
      <w:lang w:val="en-GB" w:eastAsia="en-GB"/>
    </w:rPr>
  </w:style>
  <w:style w:type="character" w:customStyle="1" w:styleId="CommentTextChar">
    <w:name w:val="Comment Text Char"/>
    <w:basedOn w:val="DefaultParagraphFont"/>
    <w:link w:val="CommentText"/>
    <w:rsid w:val="00423321"/>
    <w:rPr>
      <w:rFonts w:ascii="Calibri" w:eastAsia="Times New Roman" w:hAnsi="Calibri"/>
      <w:lang w:val="en-GB" w:eastAsia="en-GB"/>
    </w:rPr>
  </w:style>
  <w:style w:type="table" w:customStyle="1" w:styleId="Style3">
    <w:name w:val="Style3"/>
    <w:basedOn w:val="TableNormal"/>
    <w:uiPriority w:val="99"/>
    <w:rsid w:val="00A16D1F"/>
    <w:tblPr>
      <w:tblInd w:w="0" w:type="dxa"/>
      <w:tblCellMar>
        <w:top w:w="0" w:type="dxa"/>
        <w:left w:w="108" w:type="dxa"/>
        <w:bottom w:w="0" w:type="dxa"/>
        <w:right w:w="108" w:type="dxa"/>
      </w:tblCellMar>
    </w:tblPr>
  </w:style>
  <w:style w:type="table" w:customStyle="1" w:styleId="Style5">
    <w:name w:val="Style5"/>
    <w:basedOn w:val="TableNormal"/>
    <w:uiPriority w:val="99"/>
    <w:rsid w:val="00A034B6"/>
    <w:tblPr>
      <w:tblStyleRowBandSize w:val="1"/>
      <w:tblInd w:w="0"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0" w:type="dxa"/>
        <w:left w:w="108" w:type="dxa"/>
        <w:bottom w:w="0" w:type="dxa"/>
        <w:right w:w="108" w:type="dxa"/>
      </w:tblCellMar>
    </w:tblPr>
    <w:tblStylePr w:type="firstRow">
      <w:tblPr/>
      <w:tcPr>
        <w:tcBorders>
          <w:top w:val="nil"/>
          <w:left w:val="single" w:sz="4" w:space="0" w:color="333333"/>
          <w:bottom w:val="nil"/>
          <w:right w:val="nil"/>
          <w:insideH w:val="nil"/>
          <w:insideV w:val="single" w:sz="4" w:space="0" w:color="FFFFFF" w:themeColor="background1"/>
          <w:tl2br w:val="nil"/>
          <w:tr2bl w:val="nil"/>
        </w:tcBorders>
        <w:shd w:val="clear" w:color="auto" w:fill="333333"/>
      </w:tcPr>
    </w:tblStylePr>
    <w:tblStylePr w:type="firstCol">
      <w:tblPr/>
      <w:tcPr>
        <w:tcBorders>
          <w:left w:val="single" w:sz="4" w:space="0" w:color="333333"/>
        </w:tcBorders>
      </w:tcPr>
    </w:tblStylePr>
  </w:style>
  <w:style w:type="character" w:styleId="FollowedHyperlink">
    <w:name w:val="FollowedHyperlink"/>
    <w:basedOn w:val="DefaultParagraphFont"/>
    <w:uiPriority w:val="99"/>
    <w:semiHidden/>
    <w:unhideWhenUsed/>
    <w:rsid w:val="00314DD0"/>
    <w:rPr>
      <w:color w:val="800080" w:themeColor="followedHyperlink"/>
      <w:u w:val="single"/>
    </w:rPr>
  </w:style>
  <w:style w:type="paragraph" w:styleId="Caption">
    <w:name w:val="caption"/>
    <w:basedOn w:val="Normal"/>
    <w:next w:val="BodyText1"/>
    <w:uiPriority w:val="35"/>
    <w:unhideWhenUsed/>
    <w:qFormat/>
    <w:rsid w:val="006E6845"/>
    <w:pPr>
      <w:spacing w:after="200"/>
      <w:jc w:val="center"/>
    </w:pPr>
    <w:rPr>
      <w:rFonts w:ascii="Century Gothic" w:hAnsi="Century Gothic"/>
      <w:b/>
      <w:bCs/>
      <w:color w:val="393839"/>
      <w:sz w:val="18"/>
      <w:szCs w:val="18"/>
    </w:rPr>
  </w:style>
  <w:style w:type="paragraph" w:customStyle="1" w:styleId="CodeHighlight">
    <w:name w:val="CodeHighlight"/>
    <w:basedOn w:val="Code2"/>
    <w:link w:val="CodeHighlightChar"/>
    <w:qFormat/>
    <w:rsid w:val="002A6515"/>
    <w:pPr>
      <w:pBdr>
        <w:top w:val="single" w:sz="4" w:space="1" w:color="E71B5A"/>
        <w:left w:val="single" w:sz="4" w:space="4" w:color="E71B5A"/>
        <w:bottom w:val="single" w:sz="4" w:space="1" w:color="E71B5A"/>
        <w:right w:val="single" w:sz="4" w:space="4" w:color="E71B5A"/>
      </w:pBdr>
      <w:shd w:val="clear" w:color="auto" w:fill="F0E6EB"/>
    </w:pPr>
    <w:rPr>
      <w:b/>
    </w:rPr>
  </w:style>
  <w:style w:type="character" w:customStyle="1" w:styleId="CodeHighlightChar">
    <w:name w:val="CodeHighlight Char"/>
    <w:basedOn w:val="Code2Char"/>
    <w:link w:val="CodeHighlight"/>
    <w:rsid w:val="002A6515"/>
    <w:rPr>
      <w:rFonts w:ascii="Courier New" w:eastAsia="Times New Roman" w:hAnsi="Courier New"/>
      <w:b/>
      <w:color w:val="333333"/>
      <w:szCs w:val="24"/>
      <w:shd w:val="clear" w:color="auto" w:fill="F0E6EB"/>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50" Type="http://schemas.openxmlformats.org/officeDocument/2006/relationships/hyperlink" Target="mailto:sales@securetrading.com" TargetMode="External"/><Relationship Id="rId51" Type="http://schemas.openxmlformats.org/officeDocument/2006/relationships/hyperlink" Target="http://www.securetrading.com" TargetMode="External"/><Relationship Id="rId52" Type="http://schemas.openxmlformats.org/officeDocument/2006/relationships/hyperlink" Target="http://www.securetrading.com" TargetMode="External"/><Relationship Id="rId53" Type="http://schemas.openxmlformats.org/officeDocument/2006/relationships/hyperlink" Target="http://www.securetrading.com/support/faq" TargetMode="Externa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png"/><Relationship Id="rId43" Type="http://schemas.openxmlformats.org/officeDocument/2006/relationships/image" Target="media/image38.jp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jpeg"/><Relationship Id="rId48" Type="http://schemas.openxmlformats.org/officeDocument/2006/relationships/hyperlink" Target="mailto:support@securetrading.com" TargetMode="External"/><Relationship Id="rId49" Type="http://schemas.openxmlformats.org/officeDocument/2006/relationships/hyperlink" Target="http://www.securetrading.com/support/support.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png"/><Relationship Id="rId39" Type="http://schemas.openxmlformats.org/officeDocument/2006/relationships/image" Target="media/image3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br0302/Documents/App/Documents/MyST%20Portal%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30B44-C7B0-7640-A288-B7AF5D7B0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MyST Portal Documentation.dotx</Template>
  <TotalTime>1646</TotalTime>
  <Pages>29</Pages>
  <Words>2773</Words>
  <Characters>15812</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Template</vt:lpstr>
    </vt:vector>
  </TitlesOfParts>
  <Company>mc2</Company>
  <LinksUpToDate>false</LinksUpToDate>
  <CharactersWithSpaces>18548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Microsoft Office User</dc:creator>
  <cp:lastModifiedBy>Microsoft Office User</cp:lastModifiedBy>
  <cp:revision>260</cp:revision>
  <cp:lastPrinted>2013-10-17T15:55:00Z</cp:lastPrinted>
  <dcterms:created xsi:type="dcterms:W3CDTF">2016-08-02T14:30:00Z</dcterms:created>
  <dcterms:modified xsi:type="dcterms:W3CDTF">2016-09-08T16:41:00Z</dcterms:modified>
</cp:coreProperties>
</file>